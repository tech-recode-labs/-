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18DE3" w14:textId="77777777" w:rsidR="00ED06BF" w:rsidRDefault="00ED06BF">
      <w:pPr>
        <w:sectPr w:rsidR="00ED06BF" w:rsidSect="00ED06BF">
          <w:headerReference w:type="default" r:id="rId6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F734976" wp14:editId="14D612A8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45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5848DA3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93A7CC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3D0F073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7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71A53AAD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6AC8E2F3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73497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4.2pt;margin-top:267.8pt;width:176.1pt;height:69.5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" filled="f" stroked="f" strokeweight=".5pt">
                <v:textbox inset="0,0,0,0">
                  <w:txbxContent>
                    <w:p w14:paraId="55848DA3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93A7CC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3D0F073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8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71A53AAD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6AC8E2F3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39661E3" wp14:editId="6B363DC5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065447128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AEC9598" wp14:editId="0133B8C5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754596474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8441B29" wp14:editId="27D2B336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01261588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7F4A29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41B29" id="_x0000_s1027" type="#_x0000_t202" style="position:absolute;left:0;text-align:left;margin-left:156.15pt;margin-top:340pt;width:92.4pt;height:18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" filled="f" stroked="f" strokeweight=".5pt">
                <v:textbox inset="0,0,0,0">
                  <w:txbxContent>
                    <w:p w14:paraId="147F4A29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31F036" wp14:editId="6BD94066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70754211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5B1D5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1F036" id="テキスト ボックス 39" o:spid="_x0000_s1028" type="#_x0000_t202" style="position:absolute;left:0;text-align:left;margin-left:0;margin-top:176.6pt;width:238pt;height:27.3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Ipw2L/cAQAAmA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05D5B1D5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8881C5" wp14:editId="77E707A7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1587B1C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1ADBDD6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bookmarkStart w:id="0" w:name="rcvOffice" w:colFirst="0" w:colLast="0"/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株式会社カンセツ</w:t>
                                  </w:r>
                                </w:p>
                              </w:tc>
                            </w:tr>
                            <w:bookmarkEnd w:id="0"/>
                          </w:tbl>
                          <w:p w14:paraId="3A7795C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881C5" id="_x0000_s1029" type="#_x0000_t202" style="position:absolute;left:0;text-align:left;margin-left:0;margin-top:139.45pt;width:237.45pt;height:27.3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D2doD63AEAAJg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1587B1C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1ADBDD6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bookmarkStart w:id="1" w:name="rcvOffice" w:colFirst="0" w:colLast="0"/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株式会社カンセツ</w:t>
                            </w:r>
                          </w:p>
                        </w:tc>
                      </w:tr>
                      <w:bookmarkEnd w:id="1"/>
                    </w:tbl>
                    <w:p w14:paraId="3A7795C6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1D8E7F" wp14:editId="09F08FA8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44593131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AC3C583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5E34466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637CFEDD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D8E7F" id="_x0000_s1030" type="#_x0000_t202" style="position:absolute;left:0;text-align:left;margin-left:186.75pt;margin-top:117.4pt;width:237.95pt;height:21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AC3C583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5E34466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637CFEDD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3DAB3" wp14:editId="30A9E77C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28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0E7370B8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3979A708" w14:textId="77777777" w:rsidR="00ED06BF" w:rsidRDefault="00ED06BF" w:rsidP="00303DED">
                                  <w:pPr>
                                    <w:pStyle w:val="R1"/>
                                  </w:pPr>
                                  <w:bookmarkStart w:id="2" w:name="rcvAddress" w:colFirst="0" w:colLast="0"/>
                                </w:p>
                                <w:p w14:paraId="0B09B50D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大阪府大阪市此花区梅香１丁目７番４号</w:t>
                                  </w:r>
                                </w:p>
                              </w:tc>
                            </w:tr>
                            <w:bookmarkEnd w:id="2"/>
                          </w:tbl>
                          <w:p w14:paraId="7DB7F0C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3DAB3" id="テキスト ボックス 36" o:spid="_x0000_s1031" type="#_x0000_t202" style="position:absolute;left:0;text-align:left;margin-left:186.25pt;margin-top:74.45pt;width:237.45pt;height:44.1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0E7370B8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3979A708" w14:textId="77777777" w:rsidR="00ED06BF" w:rsidRDefault="00ED06BF" w:rsidP="00303DED">
                            <w:pPr>
                              <w:pStyle w:val="R1"/>
                            </w:pPr>
                            <w:bookmarkStart w:id="3" w:name="rcvAddress" w:colFirst="0" w:colLast="0"/>
                          </w:p>
                          <w:p w14:paraId="0B09B50D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大阪府大阪市此花区梅香１丁目７番４号</w:t>
                            </w:r>
                          </w:p>
                        </w:tc>
                      </w:tr>
                      <w:bookmarkEnd w:id="3"/>
                    </w:tbl>
                    <w:p w14:paraId="7DB7F0C5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224D9A" wp14:editId="1C07C059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27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0612457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5CF2E159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bookmarkStart w:id="4" w:name="rcvZipA" w:colFirst="0" w:colLast="0"/>
                                  <w:bookmarkStart w:id="5" w:name="rcvZipB" w:colFirst="1" w:colLast="1"/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5540013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CBBEC32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5540013</w:t>
                                  </w:r>
                                </w:p>
                              </w:tc>
                            </w:tr>
                            <w:bookmarkEnd w:id="4"/>
                            <w:bookmarkEnd w:id="5"/>
                          </w:tbl>
                          <w:p w14:paraId="29BBDFE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24D9A" id="テキスト ボックス 34" o:spid="_x0000_s1032" type="#_x0000_t202" style="position:absolute;left:0;text-align:left;margin-left:98pt;margin-top:-4.25pt;width:150.65pt;height:3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LzrnQ7bAQAAmA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0612457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5CF2E159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bookmarkStart w:id="6" w:name="rcvZipA" w:colFirst="0" w:colLast="0"/>
                            <w:bookmarkStart w:id="7" w:name="rcvZipB" w:colFirst="1" w:colLast="1"/>
                            <w:r>
                              <w:rPr>
                                <w:rFonts w:ascii="OCRB"/>
                                <w:noProof/>
                              </w:rPr>
                              <w:t>5540013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CBBEC32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5540013</w:t>
                            </w:r>
                          </w:p>
                        </w:tc>
                      </w:tr>
                      <w:bookmarkEnd w:id="6"/>
                      <w:bookmarkEnd w:id="7"/>
                    </w:tbl>
                    <w:p w14:paraId="29BBDFEB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665D3C17" w14:textId="77777777" w:rsidR="00ED06BF" w:rsidRDefault="00ED06BF">
      <w:pPr>
        <w:sectPr w:rsidR="00ED06BF" w:rsidSect="00ED06BF">
          <w:headerReference w:type="default" r:id="rId11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06AE109" wp14:editId="4F47FF48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81552276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5C92C1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41ADA85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E1F7210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2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57679798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C2F7C8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E109" id="_x0000_s1033" type="#_x0000_t202" style="position:absolute;left:0;text-align:left;margin-left:4.2pt;margin-top:267.8pt;width:176.1pt;height:69.5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oveIwIAAEoEAAAOAAAAZHJzL2Uyb0RvYy54bWysVF1v2yAUfZ+0/4B4X5yPNY2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" filled="f" stroked="f" strokeweight=".5pt">
                <v:textbox inset="0,0,0,0">
                  <w:txbxContent>
                    <w:p w14:paraId="75C92C1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41ADA85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E1F7210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3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57679798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C2F7C8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81949B2" wp14:editId="1D2CF1A8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348688498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03F7227" wp14:editId="7D0B1DE0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790651900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E86272B" wp14:editId="6B995BC9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86670349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58B8300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6272B" id="_x0000_s1034" type="#_x0000_t202" style="position:absolute;left:0;text-align:left;margin-left:156.15pt;margin-top:340pt;width:92.4pt;height:18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" filled="f" stroked="f" strokeweight=".5pt">
                <v:textbox inset="0,0,0,0">
                  <w:txbxContent>
                    <w:p w14:paraId="158B8300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630C93" wp14:editId="73E66C98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47507002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27AC28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30C93" id="_x0000_s1035" type="#_x0000_t202" style="position:absolute;left:0;text-align:left;margin-left:0;margin-top:176.6pt;width:238pt;height:27.3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AT444HcAQAAmA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7727AC28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E0F389" wp14:editId="75EBB365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55292594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1FC092D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B89D6A3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淀川ヒューテック株式会社</w:t>
                                  </w:r>
                                </w:p>
                              </w:tc>
                            </w:tr>
                          </w:tbl>
                          <w:p w14:paraId="5CF8D4C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0F389" id="_x0000_s1036" type="#_x0000_t202" style="position:absolute;left:0;text-align:left;margin-left:0;margin-top:139.45pt;width:237.45pt;height:27.3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AJJuDv3AEAAJk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1FC092D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B89D6A3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淀川ヒューテック株式会社</w:t>
                            </w:r>
                          </w:p>
                        </w:tc>
                      </w:tr>
                    </w:tbl>
                    <w:p w14:paraId="5CF8D4C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4E27B8" wp14:editId="4756ABC3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00132939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103F6D4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88853CF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020F990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E27B8" id="_x0000_s1037" type="#_x0000_t202" style="position:absolute;left:0;text-align:left;margin-left:186.75pt;margin-top:117.4pt;width:237.95pt;height:21.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103F6D4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88853CF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020F990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0843A9" wp14:editId="4F1892D8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886272343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70616169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4B390A3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37C08955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大阪府吹田市江坂町２丁目４番８号</w:t>
                                  </w:r>
                                </w:p>
                              </w:tc>
                            </w:tr>
                          </w:tbl>
                          <w:p w14:paraId="62E2E9A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843A9" id="_x0000_s1038" type="#_x0000_t202" style="position:absolute;left:0;text-align:left;margin-left:186.25pt;margin-top:74.45pt;width:237.45pt;height:44.1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70616169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4B390A3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37C08955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大阪府吹田市江坂町２丁目４番８号</w:t>
                            </w:r>
                          </w:p>
                        </w:tc>
                      </w:tr>
                    </w:tbl>
                    <w:p w14:paraId="62E2E9AF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C64A3F" wp14:editId="5E1B54A9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914408743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7ADD7BA4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4B115558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5640063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7303FBBD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5640063</w:t>
                                  </w:r>
                                </w:p>
                              </w:tc>
                            </w:tr>
                          </w:tbl>
                          <w:p w14:paraId="1DDD37B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64A3F" id="_x0000_s1039" type="#_x0000_t202" style="position:absolute;left:0;text-align:left;margin-left:98pt;margin-top:-4.25pt;width:150.65pt;height:36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FrpW0bbAQAAmQ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7ADD7BA4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4B115558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5640063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7303FBBD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5640063</w:t>
                            </w:r>
                          </w:p>
                        </w:tc>
                      </w:tr>
                    </w:tbl>
                    <w:p w14:paraId="1DDD37B2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21D73DA9" w14:textId="77777777" w:rsidR="00ED06BF" w:rsidRDefault="00ED06BF">
      <w:pPr>
        <w:sectPr w:rsidR="00ED06BF" w:rsidSect="00ED06BF">
          <w:headerReference w:type="default" r:id="rId14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98BC84F" wp14:editId="629074A2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74541998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D614BF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38ABD563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326199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5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57AFD160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0F0039D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BC84F" id="_x0000_s1040" type="#_x0000_t202" style="position:absolute;left:0;text-align:left;margin-left:4.2pt;margin-top:267.8pt;width:176.1pt;height:69.55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Qh+JAIAAEsEAAAOAAAAZHJzL2Uyb0RvYy54bWysVF1v2yAUfZ+0/4B4X5yPNou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LBkIfiQCAABL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1D614BF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38ABD563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326199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6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57AFD160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0F0039D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5AD7674E" wp14:editId="14A3103A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515898145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4EB24255" wp14:editId="27A798BD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382574857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39B46AD" wp14:editId="56F347A4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59821099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B6D570E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46AD" id="_x0000_s1041" type="#_x0000_t202" style="position:absolute;left:0;text-align:left;margin-left:156.15pt;margin-top:340pt;width:92.4pt;height:18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ShTJQIAAE0EAAAOAAAAZHJzL2Uyb0RvYy54bWysVE2P2jAQvVfqf7B8Lwlsl6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PjUoUyUCAABN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0B6D570E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1054E4" wp14:editId="63958166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5792052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B3DE6F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054E4" id="_x0000_s1042" type="#_x0000_t202" style="position:absolute;left:0;text-align:left;margin-left:0;margin-top:176.6pt;width:238pt;height:27.3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DcipMLcAQAAmQ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3BB3DE6F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920656" wp14:editId="7209FABD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37864642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30A20D1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341EC12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株式会社サンセイテクノス</w:t>
                                  </w:r>
                                </w:p>
                              </w:tc>
                            </w:tr>
                          </w:tbl>
                          <w:p w14:paraId="2699C73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20656" id="_x0000_s1043" type="#_x0000_t202" style="position:absolute;left:0;text-align:left;margin-left:0;margin-top:139.45pt;width:237.45pt;height:27.3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BR/cWc3AEAAJk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30A20D1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341EC12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株式会社サンセイテクノス</w:t>
                            </w:r>
                          </w:p>
                        </w:tc>
                      </w:tr>
                    </w:tbl>
                    <w:p w14:paraId="2699C732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E51B47" wp14:editId="07541497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204713048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7BC3A10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47A026F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2B0C3435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51B47" id="_x0000_s1044" type="#_x0000_t202" style="position:absolute;left:0;text-align:left;margin-left:186.75pt;margin-top:117.4pt;width:237.95pt;height:21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DjNYSTcAQAAmQ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7BC3A10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47A026F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2B0C3435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A69542" wp14:editId="74B8EBDA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595200450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DB28906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F4964F7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DB32C2C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大阪府大阪市淀川区西三国１丁目１番１号</w:t>
                                  </w:r>
                                </w:p>
                              </w:tc>
                            </w:tr>
                          </w:tbl>
                          <w:p w14:paraId="053F7A6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69542" id="_x0000_s1045" type="#_x0000_t202" style="position:absolute;left:0;text-align:left;margin-left:186.25pt;margin-top:74.45pt;width:237.45pt;height:44.1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DB28906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F4964F7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DB32C2C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大阪府大阪市淀川区西三国１丁目１番１号</w:t>
                            </w:r>
                          </w:p>
                        </w:tc>
                      </w:tr>
                    </w:tbl>
                    <w:p w14:paraId="053F7A62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3CF318" wp14:editId="3E46C4F3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84648940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65A05440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0694F254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5320006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1B213FFC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5320006</w:t>
                                  </w:r>
                                </w:p>
                              </w:tc>
                            </w:tr>
                          </w:tbl>
                          <w:p w14:paraId="52CD13C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CF318" id="_x0000_s1046" type="#_x0000_t202" style="position:absolute;left:0;text-align:left;margin-left:98pt;margin-top:-4.25pt;width:150.65pt;height:3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MMn407bAQAAmQ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65A05440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0694F254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5320006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1B213FFC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5320006</w:t>
                            </w:r>
                          </w:p>
                        </w:tc>
                      </w:tr>
                    </w:tbl>
                    <w:p w14:paraId="52CD13CF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5965472C" w14:textId="77777777" w:rsidR="00ED06BF" w:rsidRDefault="00ED06BF">
      <w:pPr>
        <w:sectPr w:rsidR="00ED06BF" w:rsidSect="00ED06BF">
          <w:headerReference w:type="default" r:id="rId17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3BFE610A" wp14:editId="28DD9068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48002765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5A18E1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71D5702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243D94C4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8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6980E703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12B46B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E610A" id="_x0000_s1047" type="#_x0000_t202" style="position:absolute;left:0;text-align:left;margin-left:4.2pt;margin-top:267.8pt;width:176.1pt;height:69.55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2C7JAIAAEs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1OAk9hOP9lC+EgwIZ4V4Jzc1tbQVPjwJJEnQFCTz8EiLNkClobc4qwB//u08xhNT5OWsJYkV3P84&#10;ClScma+WOIx6HAwcjP1g2GNzB6TaCT0gJ5NJFzCYwdQIzQupfx2rkEtYSbUKHgbzLpyFTq9HqvU6&#10;BZHqnAhbu3NyYDsC/Ny9CHQ9C4H4e4BBfCJ/Q8Y59kzH+hhA14mpK4q9bEixiev+dcUn8fs+RV3/&#10;Aatf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259guyQCAABL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15A18E1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71D5702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243D94C4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9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6980E703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12B46B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56F99C1A" wp14:editId="40E685BC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404049452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66A5538A" wp14:editId="6F82B197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999066440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3E3F39B" wp14:editId="5B053DA0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68046940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5CFA933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F39B" id="_x0000_s1048" type="#_x0000_t202" style="position:absolute;left:0;text-align:left;margin-left:156.15pt;margin-top:340pt;width:92.4pt;height:18pt;z-index:-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" filled="f" stroked="f" strokeweight=".5pt">
                <v:textbox inset="0,0,0,0">
                  <w:txbxContent>
                    <w:p w14:paraId="75CFA933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1A056E" wp14:editId="484F32CA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03695582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375C4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A056E" id="_x0000_s1049" type="#_x0000_t202" style="position:absolute;left:0;text-align:left;margin-left:0;margin-top:176.6pt;width:238pt;height:27.3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FxZPs3QEAAJk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66A375C4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5C4388" wp14:editId="6B976B35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69302007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41A97FB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26126CE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株式会社ＪＲＣ</w:t>
                                  </w:r>
                                </w:p>
                              </w:tc>
                            </w:tr>
                          </w:tbl>
                          <w:p w14:paraId="3B456EA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C4388" id="_x0000_s1050" type="#_x0000_t202" style="position:absolute;left:0;text-align:left;margin-left:0;margin-top:139.45pt;width:237.45pt;height:27.3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yDN9lN0BAACZ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41A97FB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26126CE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株式会社ＪＲＣ</w:t>
                            </w:r>
                          </w:p>
                        </w:tc>
                      </w:tr>
                    </w:tbl>
                    <w:p w14:paraId="3B456EA5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F8AFF0" wp14:editId="21826261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76552995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3B49D10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A5F43B0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22FA5EC2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8AFF0" id="_x0000_s1051" type="#_x0000_t202" style="position:absolute;left:0;text-align:left;margin-left:186.75pt;margin-top:117.4pt;width:237.95pt;height:21.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3B49D10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A5F43B0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22FA5EC2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04F510" wp14:editId="333A27C7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46131486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159CFDE5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EB7E8BE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10688AAE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大阪府大阪市西区阿波座２丁目１番１号</w:t>
                                  </w:r>
                                </w:p>
                              </w:tc>
                            </w:tr>
                          </w:tbl>
                          <w:p w14:paraId="42C4F50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4F510" id="_x0000_s1052" type="#_x0000_t202" style="position:absolute;left:0;text-align:left;margin-left:186.25pt;margin-top:74.45pt;width:237.45pt;height:44.1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OOoyMrbAQAAmQ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159CFDE5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EB7E8BE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10688AAE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大阪府大阪市西区阿波座２丁目１番１号</w:t>
                            </w:r>
                          </w:p>
                        </w:tc>
                      </w:tr>
                    </w:tbl>
                    <w:p w14:paraId="42C4F503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14C346" wp14:editId="0C94474C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334897553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7B2C9676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0673F06D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5500011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8DB2BD0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5500011</w:t>
                                  </w:r>
                                </w:p>
                              </w:tc>
                            </w:tr>
                          </w:tbl>
                          <w:p w14:paraId="78952D2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4C346" id="_x0000_s1053" type="#_x0000_t202" style="position:absolute;left:0;text-align:left;margin-left:98pt;margin-top:-4.25pt;width:150.65pt;height:36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b/MY93AEAAJk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7B2C9676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0673F06D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5500011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8DB2BD0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5500011</w:t>
                            </w:r>
                          </w:p>
                        </w:tc>
                      </w:tr>
                    </w:tbl>
                    <w:p w14:paraId="78952D24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1D684777" w14:textId="77777777" w:rsidR="00ED06BF" w:rsidRDefault="00ED06BF">
      <w:pPr>
        <w:sectPr w:rsidR="00ED06BF" w:rsidSect="00ED06BF">
          <w:headerReference w:type="default" r:id="rId20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F7FF38B" wp14:editId="5AAEF988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31760830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DEFA3F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3D725D07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676799A7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1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0C7E79C8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6B12A68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FF38B" id="_x0000_s1054" type="#_x0000_t202" style="position:absolute;left:0;text-align:left;margin-left:4.2pt;margin-top:267.8pt;width:176.1pt;height:69.55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hBsJAIAAEs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1OAi9hOP9lC+EgwIZ4V4Jzc1tbQVPjwJJEnQFCTz8EiLNkClobc4qwB//u08xhNT5OWsJYkV3P84&#10;ClScma+WOIx6HAwcjP1g2GNzB6TaCT0gJ5NJFzCYwdQIzQupfx2rkEtYSbUKHgbzLpyFTq9HqvU6&#10;BZHqnAhbu3NyYDsC/Ny9CHQ9C4H4e4BBfCJ/Q8Y59kzH+hhA14mpK4q9bEixiev+dcUn8fs+RV3/&#10;Aatf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EwIQbCQCAABL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0DEFA3F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3D725D07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676799A7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2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0C7E79C8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6B12A68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5A7AEAD" wp14:editId="0CE4D547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633915496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41D6C1A3" wp14:editId="66CF5092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099978286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3A52E062" wp14:editId="1876E64C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46218568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E96F2DA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2E062" id="_x0000_s1055" type="#_x0000_t202" style="position:absolute;left:0;text-align:left;margin-left:156.15pt;margin-top:340pt;width:92.4pt;height:18pt;z-index:-25160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9sSTgSUCAABN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0E96F2DA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6DAB28" wp14:editId="1E4BE431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35756146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7EFCE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DAB28" id="_x0000_s1056" type="#_x0000_t202" style="position:absolute;left:0;text-align:left;margin-left:0;margin-top:176.6pt;width:238pt;height:27.3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" filled="f" stroked="f">
                <v:textbox inset="0,0,0,0">
                  <w:txbxContent>
                    <w:p w14:paraId="2867EFCE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7DEA4A" wp14:editId="59920574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72938653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2660B79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D521E6D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大成化工株式会社</w:t>
                                  </w:r>
                                </w:p>
                              </w:tc>
                            </w:tr>
                          </w:tbl>
                          <w:p w14:paraId="6FD2EC8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DEA4A" id="_x0000_s1057" type="#_x0000_t202" style="position:absolute;left:0;text-align:left;margin-left:0;margin-top:139.45pt;width:237.45pt;height:27.3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AyRTAe3AEAAJk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2660B79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D521E6D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大成化工株式会社</w:t>
                            </w:r>
                          </w:p>
                        </w:tc>
                      </w:tr>
                    </w:tbl>
                    <w:p w14:paraId="6FD2EC8F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E8148C" wp14:editId="4F691DCB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80856826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CBBFB0F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7957BD2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29B4B23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8148C" id="_x0000_s1058" type="#_x0000_t202" style="position:absolute;left:0;text-align:left;margin-left:186.75pt;margin-top:117.4pt;width:237.95pt;height:21.5pt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I0miuvcAQAAmQ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CBBFB0F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7957BD2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429B4B23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A8D3E9" wp14:editId="7DD638FA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877838937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15501123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05C8A8D3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7E015CBF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大阪府大阪市北区豊崎６丁目８番１号</w:t>
                                  </w:r>
                                </w:p>
                              </w:tc>
                            </w:tr>
                          </w:tbl>
                          <w:p w14:paraId="3BAE280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8D3E9" id="_x0000_s1059" type="#_x0000_t202" style="position:absolute;left:0;text-align:left;margin-left:186.25pt;margin-top:74.45pt;width:237.45pt;height:44.1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15501123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05C8A8D3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7E015CBF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大阪府大阪市北区豊崎６丁目８番１号</w:t>
                            </w:r>
                          </w:p>
                        </w:tc>
                      </w:tr>
                    </w:tbl>
                    <w:p w14:paraId="3BAE2808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54DCE3" wp14:editId="38AAB2ED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127967501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CCBC23F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4D960672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5310072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0F82177D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5310072</w:t>
                                  </w:r>
                                </w:p>
                              </w:tc>
                            </w:tr>
                          </w:tbl>
                          <w:p w14:paraId="7FE7A85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4DCE3" id="_x0000_s1060" type="#_x0000_t202" style="position:absolute;left:0;text-align:left;margin-left:98pt;margin-top:-4.25pt;width:150.65pt;height:36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KowSR3AEAAJk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CCBC23F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4D960672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5310072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0F82177D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5310072</w:t>
                            </w:r>
                          </w:p>
                        </w:tc>
                      </w:tr>
                    </w:tbl>
                    <w:p w14:paraId="7FE7A853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448A69F6" w14:textId="77777777" w:rsidR="00ED06BF" w:rsidRDefault="00ED06BF">
      <w:pPr>
        <w:sectPr w:rsidR="00ED06BF" w:rsidSect="00ED06BF">
          <w:headerReference w:type="default" r:id="rId23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079F0C5C" wp14:editId="7BA9EC3A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36960650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592906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2BB865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4F1D317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4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2DFF59C1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8230B7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F0C5C" id="_x0000_s1061" type="#_x0000_t202" style="position:absolute;left:0;text-align:left;margin-left:4.2pt;margin-top:267.8pt;width:176.1pt;height:69.55pt;z-index:-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mi1IwIAAEs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" filled="f" stroked="f" strokeweight=".5pt">
                <v:textbox inset="0,0,0,0">
                  <w:txbxContent>
                    <w:p w14:paraId="0592906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2BB865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4F1D317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5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2DFF59C1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8230B7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40D85FDC" wp14:editId="47E25F40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532078328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1" locked="0" layoutInCell="1" allowOverlap="1" wp14:anchorId="526CFC68" wp14:editId="3A1BF9AC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202205667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5E4617CB" wp14:editId="420BBE8E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650280938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9673B17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617CB" id="_x0000_s1062" type="#_x0000_t202" style="position:absolute;left:0;text-align:left;margin-left:156.15pt;margin-top:340pt;width:92.4pt;height:18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S4UyliUCAABN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09673B17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9A386F" wp14:editId="5273D4E9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47320155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75684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A386F" id="_x0000_s1063" type="#_x0000_t202" style="position:absolute;left:0;text-align:left;margin-left:0;margin-top:176.6pt;width:238pt;height:27.3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AxBdDPcAQAAmQ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71475684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BBDFA3" wp14:editId="027F46C3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35719132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678BC36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8238A2E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帝人エンジニアリング株式会社</w:t>
                                  </w:r>
                                </w:p>
                              </w:tc>
                            </w:tr>
                          </w:tbl>
                          <w:p w14:paraId="00D9319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BDFA3" id="_x0000_s1064" type="#_x0000_t202" style="position:absolute;left:0;text-align:left;margin-left:0;margin-top:139.45pt;width:237.45pt;height:27.35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DaKF6L3AEAAJk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678BC36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8238A2E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帝人エンジニアリング株式会社</w:t>
                            </w:r>
                          </w:p>
                        </w:tc>
                      </w:tr>
                    </w:tbl>
                    <w:p w14:paraId="00D9319F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CA5272" wp14:editId="57C9D4AE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38876193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CC4625A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69AD403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4FDDE1B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A5272" id="_x0000_s1065" type="#_x0000_t202" style="position:absolute;left:0;text-align:left;margin-left:186.75pt;margin-top:117.4pt;width:237.95pt;height:21.5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AOusdXcAQAAmQ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CC4625A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69AD403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4FDDE1B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F0EBF4" wp14:editId="5998DA30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08186316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2E7DD8C6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6758CC56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4A3E465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大阪府大阪市西区土佐堀１丁目３番７号</w:t>
                                  </w:r>
                                </w:p>
                              </w:tc>
                            </w:tr>
                          </w:tbl>
                          <w:p w14:paraId="2CF1F4D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0EBF4" id="_x0000_s1066" type="#_x0000_t202" style="position:absolute;left:0;text-align:left;margin-left:186.25pt;margin-top:74.45pt;width:237.45pt;height:44.1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NE1udvbAQAAmQ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2E7DD8C6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6758CC56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4A3E465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大阪府大阪市西区土佐堀１丁目３番７号</w:t>
                            </w:r>
                          </w:p>
                        </w:tc>
                      </w:tr>
                    </w:tbl>
                    <w:p w14:paraId="2CF1F4D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F748AA" wp14:editId="44AB8ACF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45130670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2D5AA29F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46F0490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5500001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20ED052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5500001</w:t>
                                  </w:r>
                                </w:p>
                              </w:tc>
                            </w:tr>
                          </w:tbl>
                          <w:p w14:paraId="091D768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748AA" id="_x0000_s1067" type="#_x0000_t202" style="position:absolute;left:0;text-align:left;margin-left:98pt;margin-top:-4.25pt;width:150.65pt;height:36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2D5AA29F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46F0490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5500001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20ED052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5500001</w:t>
                            </w:r>
                          </w:p>
                        </w:tc>
                      </w:tr>
                    </w:tbl>
                    <w:p w14:paraId="091D7685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D0FD205" w14:textId="77777777" w:rsidR="00ED06BF" w:rsidRDefault="00ED06BF">
      <w:pPr>
        <w:sectPr w:rsidR="00ED06BF" w:rsidSect="00ED06BF">
          <w:headerReference w:type="default" r:id="rId26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03F8F401" wp14:editId="00B584D0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0537996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25067B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21A7C36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BFF294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7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46DFFFE8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A69431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8F401" id="_x0000_s1068" type="#_x0000_t202" style="position:absolute;left:0;text-align:left;margin-left:4.2pt;margin-top:267.8pt;width:176.1pt;height:69.55pt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vAmwPSQCAABL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425067B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21A7C36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BFF294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8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46DFFFE8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A69431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1" locked="0" layoutInCell="1" allowOverlap="1" wp14:anchorId="4EB4C6C0" wp14:editId="08398D85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772536868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1" locked="0" layoutInCell="1" allowOverlap="1" wp14:anchorId="22F6D71F" wp14:editId="72A795C1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587865349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2228F09F" wp14:editId="17A3BFA2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24375562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BD4525F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8F09F" id="_x0000_s1069" type="#_x0000_t202" style="position:absolute;left:0;text-align:left;margin-left:156.15pt;margin-top:340pt;width:92.4pt;height:18pt;z-index:-25158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N4/JQIAAE0EAAAOAAAAZHJzL2Uyb0RvYy54bWysVE2P2jAQvVfqf7B8Lwmwp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+OzePyUCAABN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2BD4525F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FFB6258" wp14:editId="69F8C885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74331562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BD199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B6258" id="_x0000_s1070" type="#_x0000_t202" style="position:absolute;left:0;text-align:left;margin-left:0;margin-top:176.6pt;width:238pt;height:27.35pt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MSqSKjcAQAAmQ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512BD199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318E94" wp14:editId="70378BB2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35177681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5C2A5F4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E3A184A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近鉄エンジニアリング株式会社</w:t>
                                  </w:r>
                                </w:p>
                              </w:tc>
                            </w:tr>
                          </w:tbl>
                          <w:p w14:paraId="376537A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18E94" id="_x0000_s1071" type="#_x0000_t202" style="position:absolute;left:0;text-align:left;margin-left:0;margin-top:139.45pt;width:237.45pt;height:27.35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CidSn23AEAAJk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5C2A5F4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E3A184A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近鉄エンジニアリング株式会社</w:t>
                            </w:r>
                          </w:p>
                        </w:tc>
                      </w:tr>
                    </w:tbl>
                    <w:p w14:paraId="376537AA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DF713E4" wp14:editId="2AC2DEC8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00390948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C835C15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93E77B5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767058BC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713E4" id="_x0000_s1072" type="#_x0000_t202" style="position:absolute;left:0;text-align:left;margin-left:186.75pt;margin-top:117.4pt;width:237.95pt;height:21.5pt;z-index:251724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dFpMD3QEAAJk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C835C15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93E77B5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767058BC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0E9670A" wp14:editId="6522AFF1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284558642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7F47016A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29351D6E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AA81826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大阪府大阪市中央区高麗橋２丁目</w:t>
                                  </w:r>
                                </w:p>
                                <w:p w14:paraId="75B6C240" w14:textId="1A200D3A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２番５号</w:t>
                                  </w:r>
                                </w:p>
                              </w:tc>
                            </w:tr>
                          </w:tbl>
                          <w:p w14:paraId="620E3C9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9670A" id="_x0000_s1073" type="#_x0000_t202" style="position:absolute;left:0;text-align:left;margin-left:186.25pt;margin-top:74.45pt;width:237.45pt;height:44.1pt;z-index:251721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InunKjbAQAAmQ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7F47016A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29351D6E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AA81826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大阪府大阪市中央区高麗橋２丁目</w:t>
                            </w:r>
                          </w:p>
                          <w:p w14:paraId="75B6C240" w14:textId="1A200D3A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２番５号</w:t>
                            </w:r>
                          </w:p>
                        </w:tc>
                      </w:tr>
                    </w:tbl>
                    <w:p w14:paraId="620E3C90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C48B10" wp14:editId="5517CED6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546319433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384186FD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574D713C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5410043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50FDEB87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5410043</w:t>
                                  </w:r>
                                </w:p>
                              </w:tc>
                            </w:tr>
                          </w:tbl>
                          <w:p w14:paraId="44E475C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48B10" id="_x0000_s1074" type="#_x0000_t202" style="position:absolute;left:0;text-align:left;margin-left:98pt;margin-top:-4.25pt;width:150.65pt;height:36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384186FD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574D713C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5410043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50FDEB87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5410043</w:t>
                            </w:r>
                          </w:p>
                        </w:tc>
                      </w:tr>
                    </w:tbl>
                    <w:p w14:paraId="44E475CC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32F8C084" w14:textId="77777777" w:rsidR="00ED06BF" w:rsidRDefault="00ED06BF">
      <w:pPr>
        <w:sectPr w:rsidR="00ED06BF" w:rsidSect="00ED06BF">
          <w:headerReference w:type="default" r:id="rId29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0D66C27C" wp14:editId="3A3FC140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92400108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646F2B7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1ADA5F4D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4686DA8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30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3E7A207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6E3B801D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C27C" id="_x0000_s1075" type="#_x0000_t202" style="position:absolute;left:0;text-align:left;margin-left:4.2pt;margin-top:267.8pt;width:176.1pt;height:69.55pt;z-index:-25158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HbbiaAlAgAASw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7646F2B7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1ADA5F4D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4686DA8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31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3E7A207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6E3B801D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1" locked="0" layoutInCell="1" allowOverlap="1" wp14:anchorId="3AE5828D" wp14:editId="11CE2DF2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414329957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1" locked="0" layoutInCell="1" allowOverlap="1" wp14:anchorId="2DC564C6" wp14:editId="08B7BAD4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56186690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0B8701A7" wp14:editId="555724B4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89849703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E4A75FE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701A7" id="_x0000_s1076" type="#_x0000_t202" style="position:absolute;left:0;text-align:left;margin-left:156.15pt;margin-top:340pt;width:92.4pt;height:18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" filled="f" stroked="f" strokeweight=".5pt">
                <v:textbox inset="0,0,0,0">
                  <w:txbxContent>
                    <w:p w14:paraId="7E4A75FE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2800B5" wp14:editId="18AFE823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66927040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0592B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800B5" id="_x0000_s1077" type="#_x0000_t202" style="position:absolute;left:0;text-align:left;margin-left:0;margin-top:176.6pt;width:238pt;height:27.35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D7cBSLcAQAAmQ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7B50592B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694C06" wp14:editId="75965CB1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86159972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F1C7196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000F0A2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東神物産株式会社</w:t>
                                  </w:r>
                                </w:p>
                              </w:tc>
                            </w:tr>
                          </w:tbl>
                          <w:p w14:paraId="213E4F3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94C06" id="_x0000_s1078" type="#_x0000_t202" style="position:absolute;left:0;text-align:left;margin-left:0;margin-top:139.45pt;width:237.45pt;height:27.35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PuYx190BAACZ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F1C7196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000F0A2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東神物産株式会社</w:t>
                            </w:r>
                          </w:p>
                        </w:tc>
                      </w:tr>
                    </w:tbl>
                    <w:p w14:paraId="213E4F33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46EDC54" wp14:editId="4C0736E4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42442544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F5AB944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685A013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668240AA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EDC54" id="_x0000_s1079" type="#_x0000_t202" style="position:absolute;left:0;text-align:left;margin-left:186.75pt;margin-top:117.4pt;width:237.95pt;height:21.5pt;z-index:251735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DnYN6J3QEAAJk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F5AB944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685A013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668240AA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D1A165" wp14:editId="44296DFE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93590178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5A87BAB6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0D74460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654A53AA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大阪府大阪市東淀川区菅原２丁目</w:t>
                                  </w:r>
                                </w:p>
                                <w:p w14:paraId="2D66C45C" w14:textId="7DB35ED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１０番２８号</w:t>
                                  </w:r>
                                </w:p>
                              </w:tc>
                            </w:tr>
                          </w:tbl>
                          <w:p w14:paraId="2412C84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1A165" id="_x0000_s1080" type="#_x0000_t202" style="position:absolute;left:0;text-align:left;margin-left:186.25pt;margin-top:74.45pt;width:237.45pt;height:44.1pt;z-index:251731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JixXgTbAQAAmQ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5A87BAB6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0D74460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654A53AA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大阪府大阪市東淀川区菅原２丁目</w:t>
                            </w:r>
                          </w:p>
                          <w:p w14:paraId="2D66C45C" w14:textId="7DB35ED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１０番２８号</w:t>
                            </w:r>
                          </w:p>
                        </w:tc>
                      </w:tr>
                    </w:tbl>
                    <w:p w14:paraId="2412C84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6D7C00" wp14:editId="773AAD7D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2068864043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18EBE8E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62A66AA7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5330022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55679E3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5330022</w:t>
                                  </w:r>
                                </w:p>
                              </w:tc>
                            </w:tr>
                          </w:tbl>
                          <w:p w14:paraId="5C30ECD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D7C00" id="_x0000_s1081" type="#_x0000_t202" style="position:absolute;left:0;text-align:left;margin-left:98pt;margin-top:-4.25pt;width:150.65pt;height:36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ODlUPPbAQAAmQ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18EBE8E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62A66AA7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5330022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55679E3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5330022</w:t>
                            </w:r>
                          </w:p>
                        </w:tc>
                      </w:tr>
                    </w:tbl>
                    <w:p w14:paraId="5C30ECD4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BFE525C" w14:textId="63A41AAA" w:rsidR="00ED06BF" w:rsidRDefault="00ED06BF">
      <w:pPr>
        <w:sectPr w:rsidR="00ED06BF" w:rsidSect="00ED06BF">
          <w:headerReference w:type="default" r:id="rId32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4AC8711" wp14:editId="797EF70E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15" cy="508819"/>
                <wp:effectExtent l="0" t="0" r="13335" b="5715"/>
                <wp:wrapNone/>
                <wp:docPr id="151444337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088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E222E7A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43AEFEB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</w:t>
                                  </w:r>
                                </w:p>
                                <w:p w14:paraId="2E9FA8F9" w14:textId="299FD855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ジェイテックコーポレーション</w:t>
                                  </w:r>
                                </w:p>
                              </w:tc>
                            </w:tr>
                          </w:tbl>
                          <w:p w14:paraId="405DDCE1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C8711" id="_x0000_s1082" type="#_x0000_t202" style="position:absolute;left:0;text-align:left;margin-left:0;margin-top:139.45pt;width:237.45pt;height:40.05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E222E7A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43AEFEB" w14:textId="77777777" w:rsidR="00ED06BF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</w:t>
                            </w:r>
                          </w:p>
                          <w:p w14:paraId="2E9FA8F9" w14:textId="299FD855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ジェイテックコーポレーション</w:t>
                            </w:r>
                          </w:p>
                        </w:tc>
                      </w:tr>
                    </w:tbl>
                    <w:p w14:paraId="405DDCE1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3D0193F" wp14:editId="64A7620C">
                <wp:simplePos x="0" y="0"/>
                <wp:positionH relativeFrom="margin">
                  <wp:align>left</wp:align>
                </wp:positionH>
                <wp:positionV relativeFrom="paragraph">
                  <wp:posOffset>2411792</wp:posOffset>
                </wp:positionV>
                <wp:extent cx="3022763" cy="347345"/>
                <wp:effectExtent l="0" t="0" r="6350" b="14605"/>
                <wp:wrapNone/>
                <wp:docPr id="199444881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2CBD9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0193F" id="_x0000_s1083" type="#_x0000_t202" style="position:absolute;left:0;text-align:left;margin-left:0;margin-top:189.9pt;width:238pt;height:27.35pt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" filled="f" stroked="f">
                <v:textbox inset="0,0,0,0">
                  <w:txbxContent>
                    <w:p w14:paraId="67E2CBD9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211E9C08" wp14:editId="2E54B00E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41875935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2C38F6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1361F66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035C067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33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19230F1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7107308F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E9C08" id="_x0000_s1084" type="#_x0000_t202" style="position:absolute;left:0;text-align:left;margin-left:4.2pt;margin-top:267.8pt;width:176.1pt;height:69.55pt;z-index:-25157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qQC4MyQCAABL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32C38F6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1361F66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035C067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34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19230F1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7107308F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1" locked="0" layoutInCell="1" allowOverlap="1" wp14:anchorId="01F2D811" wp14:editId="5C57A285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118192074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1" locked="0" layoutInCell="1" allowOverlap="1" wp14:anchorId="2902B7D0" wp14:editId="68527BD4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43505654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3F6568FB" wp14:editId="4A55FCF9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66088356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DBE69C7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568FB" id="_x0000_s1085" type="#_x0000_t202" style="position:absolute;left:0;text-align:left;margin-left:156.15pt;margin-top:340pt;width:92.4pt;height:18pt;z-index:-25156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EC8t3EmAgAATQ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6DBE69C7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E184A8C" wp14:editId="74F0AB88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30214806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E75392D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F04992D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21F476C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84A8C" id="_x0000_s1086" type="#_x0000_t202" style="position:absolute;left:0;text-align:left;margin-left:186.75pt;margin-top:117.4pt;width:237.95pt;height:21.5pt;z-index:251745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H6uZoHcAQAAmQ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E75392D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F04992D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21F476C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FF175F8" wp14:editId="7D4784C8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539958197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701F7E9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7806BDFB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7331392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大阪府茨木市彩都やまぶき２丁目</w:t>
                                  </w:r>
                                </w:p>
                                <w:p w14:paraId="35B334EB" w14:textId="45A49D4B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５番３８号</w:t>
                                  </w:r>
                                </w:p>
                              </w:tc>
                            </w:tr>
                          </w:tbl>
                          <w:p w14:paraId="619065A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175F8" id="_x0000_s1087" type="#_x0000_t202" style="position:absolute;left:0;text-align:left;margin-left:186.25pt;margin-top:74.45pt;width:237.45pt;height:44.1pt;z-index:251742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701F7E9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7806BDFB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7331392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大阪府茨木市彩都やまぶき２丁目</w:t>
                            </w:r>
                          </w:p>
                          <w:p w14:paraId="35B334EB" w14:textId="45A49D4B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５番３８号</w:t>
                            </w:r>
                          </w:p>
                        </w:tc>
                      </w:tr>
                    </w:tbl>
                    <w:p w14:paraId="619065A2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BBDD6C1" wp14:editId="7CE48BBE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643596901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95508A1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0B067CF5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5670086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12F48312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5670086</w:t>
                                  </w:r>
                                </w:p>
                              </w:tc>
                            </w:tr>
                          </w:tbl>
                          <w:p w14:paraId="5E38E01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DD6C1" id="_x0000_s1088" type="#_x0000_t202" style="position:absolute;left:0;text-align:left;margin-left:98pt;margin-top:-4.25pt;width:150.65pt;height:36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D05zJ23AEAAJk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95508A1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0B067CF5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5670086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12F48312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5670086</w:t>
                            </w:r>
                          </w:p>
                        </w:tc>
                      </w:tr>
                    </w:tbl>
                    <w:p w14:paraId="5E38E014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36AA550F" w14:textId="77777777" w:rsidR="00ED06BF" w:rsidRDefault="00ED06BF">
      <w:pPr>
        <w:sectPr w:rsidR="00ED06BF" w:rsidSect="00ED06BF">
          <w:headerReference w:type="default" r:id="rId35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66D1EBDC" wp14:editId="1E52503C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98569971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401DC1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3665E12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7D7BA434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36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0B575595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07ADDD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1EBDC" id="_x0000_s1089" type="#_x0000_t202" style="position:absolute;left:0;text-align:left;margin-left:4.2pt;margin-top:267.8pt;width:176.1pt;height:69.55pt;z-index:-25155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" filled="f" stroked="f" strokeweight=".5pt">
                <v:textbox inset="0,0,0,0">
                  <w:txbxContent>
                    <w:p w14:paraId="6401DC1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3665E12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7D7BA434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37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0B575595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07ADDD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7568" behindDoc="1" locked="0" layoutInCell="1" allowOverlap="1" wp14:anchorId="56DCC432" wp14:editId="6E5F870E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918132749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1" locked="0" layoutInCell="1" allowOverlap="1" wp14:anchorId="61CD1C92" wp14:editId="14CDE9E1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034140566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3A92123D" wp14:editId="10D27C2A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40829135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F190D52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2123D" id="_x0000_s1090" type="#_x0000_t202" style="position:absolute;left:0;text-align:left;margin-left:156.15pt;margin-top:340pt;width:92.4pt;height:18pt;z-index:-25155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" filled="f" stroked="f" strokeweight=".5pt">
                <v:textbox inset="0,0,0,0">
                  <w:txbxContent>
                    <w:p w14:paraId="2F190D52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5F20E1A" wp14:editId="6213FA26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35137002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AC4CFA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20E1A" id="_x0000_s1091" type="#_x0000_t202" style="position:absolute;left:0;text-align:left;margin-left:0;margin-top:176.6pt;width:238pt;height:27.35pt;z-index:251754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" filled="f" stroked="f">
                <v:textbox inset="0,0,0,0">
                  <w:txbxContent>
                    <w:p w14:paraId="56AC4CFA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7063A4" wp14:editId="79AB4A44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82833218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01CA990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8F8E957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吉川鐵工株式会社</w:t>
                                  </w:r>
                                </w:p>
                              </w:tc>
                            </w:tr>
                          </w:tbl>
                          <w:p w14:paraId="56A1D5E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063A4" id="_x0000_s1092" type="#_x0000_t202" style="position:absolute;left:0;text-align:left;margin-left:0;margin-top:139.45pt;width:237.45pt;height:27.35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//OsrN0BAACZ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01CA990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8F8E957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吉川鐵工株式会社</w:t>
                            </w:r>
                          </w:p>
                        </w:tc>
                      </w:tr>
                    </w:tbl>
                    <w:p w14:paraId="56A1D5EC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B4CFBAE" wp14:editId="1360081F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7346342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B796ADD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10D6F74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C058332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CFBAE" id="_x0000_s1093" type="#_x0000_t202" style="position:absolute;left:0;text-align:left;margin-left:186.75pt;margin-top:117.4pt;width:237.95pt;height:21.5pt;z-index:251755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mdUPy3QEAAJk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B796ADD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10D6F74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C058332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2452CB" wp14:editId="1A89252B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89127692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1AF5AE79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2E731CC5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112386C3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大阪府四條畷市蔀屋新町３番７号</w:t>
                                  </w:r>
                                </w:p>
                              </w:tc>
                            </w:tr>
                          </w:tbl>
                          <w:p w14:paraId="5E33244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2452CB" id="_x0000_s1094" type="#_x0000_t202" style="position:absolute;left:0;text-align:left;margin-left:186.25pt;margin-top:74.45pt;width:237.45pt;height:44.1pt;z-index:251752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AI7B7/bAQAAmQ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1AF5AE79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2E731CC5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112386C3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大阪府四條畷市蔀屋新町３番７号</w:t>
                            </w:r>
                          </w:p>
                        </w:tc>
                      </w:tr>
                    </w:tbl>
                    <w:p w14:paraId="5E33244F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A6399EC" wp14:editId="7A14A828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13264762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37947BB2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17BCDBA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5750041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75903029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5750041</w:t>
                                  </w:r>
                                </w:p>
                              </w:tc>
                            </w:tr>
                          </w:tbl>
                          <w:p w14:paraId="565A3D9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399EC" id="_x0000_s1095" type="#_x0000_t202" style="position:absolute;left:0;text-align:left;margin-left:98pt;margin-top:-4.25pt;width:150.65pt;height:36.9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B6bwlI3AEAAJk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37947BB2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17BCDBA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5750041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75903029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5750041</w:t>
                            </w:r>
                          </w:p>
                        </w:tc>
                      </w:tr>
                    </w:tbl>
                    <w:p w14:paraId="565A3D98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3F8DFEC9" w14:textId="77777777" w:rsidR="00ED06BF" w:rsidRDefault="00ED06BF">
      <w:pPr>
        <w:sectPr w:rsidR="00ED06BF" w:rsidSect="00ED06BF">
          <w:headerReference w:type="default" r:id="rId38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0583F3EE" wp14:editId="3231AC6E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78718295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21C785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941E50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FFBBFDE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39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37FC7354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6AE1228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3F3EE" id="_x0000_s1096" type="#_x0000_t202" style="position:absolute;left:0;text-align:left;margin-left:4.2pt;margin-top:267.8pt;width:176.1pt;height:69.55pt;z-index:-25154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ScDJAIAAEs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BafeKFk82kP5SjAgnBXindzU1NJW+PAkkCRBU5DMwyMt2gCVht7irAL8+bfzGE9MkZezliRWcP/j&#10;KFBxZr5a4jDqcTBwMPaDYY/NHZBqJ/SAnEwmXcBgBlMjNC+k/nWsQi5hJdUqeBjMu3AWOr0eqdbr&#10;FESqcyJs7c7Jge0I8HP3ItD1LATi7wEG8Yn8DRnn2DMd62MAXSemrij2siHFJq771xWfxO/7FHX9&#10;B6x+AQ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zPknAyQCAABL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321C785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941E50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FFBBFDE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40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37FC7354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6AE1228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1" locked="0" layoutInCell="1" allowOverlap="1" wp14:anchorId="36B0CFED" wp14:editId="38259A61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632130805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8832" behindDoc="1" locked="0" layoutInCell="1" allowOverlap="1" wp14:anchorId="15A04891" wp14:editId="410CA789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987158968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1D8409D7" wp14:editId="6D7A3320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69813124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9F534B8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409D7" id="_x0000_s1097" type="#_x0000_t202" style="position:absolute;left:0;text-align:left;margin-left:156.15pt;margin-top:340pt;width:92.4pt;height:18pt;z-index:-25154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VytJQIAAE0EAAAOAAAAZHJzL2Uyb0RvYy54bWysVE2P2jAQvVfqf7B8Lwlsy6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hVlcrSUCAABN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59F534B8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4085168" wp14:editId="4E27C325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67129459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AE3C68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85168" id="_x0000_s1098" type="#_x0000_t202" style="position:absolute;left:0;text-align:left;margin-left:0;margin-top:176.6pt;width:238pt;height:27.35pt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GNagHjcAQAAmQ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6DAE3C68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6763D67" wp14:editId="611E85E3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0392591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5BF9043F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689B532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英進設計工業株式会社</w:t>
                                  </w:r>
                                </w:p>
                              </w:tc>
                            </w:tr>
                          </w:tbl>
                          <w:p w14:paraId="7B24D0D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63D67" id="_x0000_s1099" type="#_x0000_t202" style="position:absolute;left:0;text-align:left;margin-left:0;margin-top:139.45pt;width:237.45pt;height:27.35pt;z-index:251763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BYXhJt0BAACZ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5BF9043F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689B532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英進設計工業株式会社</w:t>
                            </w:r>
                          </w:p>
                        </w:tc>
                      </w:tr>
                    </w:tbl>
                    <w:p w14:paraId="7B24D0D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B033DC3" wp14:editId="76655C0B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65547091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C58164D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3D3B874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5A5C71D8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33DC3" id="_x0000_s1100" type="#_x0000_t202" style="position:absolute;left:0;text-align:left;margin-left:186.75pt;margin-top:117.4pt;width:237.95pt;height:21.5pt;z-index:2517657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DcqgV7cAQAAmQ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C58164D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3D3B874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5A5C71D8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9891C17" wp14:editId="0C076F35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304529676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40DB32AE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35A34DA9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7A23E867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大阪府大阪市北区南森町１丁目</w:t>
                                  </w:r>
                                </w:p>
                                <w:p w14:paraId="54E719F2" w14:textId="5D82B343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２番２５号</w:t>
                                  </w:r>
                                </w:p>
                              </w:tc>
                            </w:tr>
                          </w:tbl>
                          <w:p w14:paraId="343407E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91C17" id="_x0000_s1101" type="#_x0000_t202" style="position:absolute;left:0;text-align:left;margin-left:186.25pt;margin-top:74.45pt;width:237.45pt;height:44.1pt;z-index:251762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KPSjvXbAQAAmQ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40DB32AE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35A34DA9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7A23E867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大阪府大阪市北区南森町１丁目</w:t>
                            </w:r>
                          </w:p>
                          <w:p w14:paraId="54E719F2" w14:textId="5D82B343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２番２５号</w:t>
                            </w:r>
                          </w:p>
                        </w:tc>
                      </w:tr>
                    </w:tbl>
                    <w:p w14:paraId="343407EA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441F75C" wp14:editId="41BB3341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2113961922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19576AC7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7E2B12B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5300054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0EB38DE6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5300054</w:t>
                                  </w:r>
                                </w:p>
                              </w:tc>
                            </w:tr>
                          </w:tbl>
                          <w:p w14:paraId="49A80CF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1F75C" id="_x0000_s1102" type="#_x0000_t202" style="position:absolute;left:0;text-align:left;margin-left:98pt;margin-top:-4.25pt;width:150.65pt;height:36.9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9Y9Wp3AEAAJk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19576AC7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7E2B12B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5300054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0EB38DE6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5300054</w:t>
                            </w:r>
                          </w:p>
                        </w:tc>
                      </w:tr>
                    </w:tbl>
                    <w:p w14:paraId="49A80CF0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457432CC" w14:textId="77777777" w:rsidR="00ED06BF" w:rsidRDefault="00ED06BF">
      <w:pPr>
        <w:sectPr w:rsidR="00ED06BF" w:rsidSect="00ED06BF">
          <w:headerReference w:type="default" r:id="rId41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45AA0C3F" wp14:editId="27A4993E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76595590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674A20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1377E87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7A1CF5FD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42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4415DAEE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57CA53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A0C3F" id="_x0000_s1103" type="#_x0000_t202" style="position:absolute;left:0;text-align:left;margin-left:4.2pt;margin-top:267.8pt;width:176.1pt;height:69.55pt;z-index:-25153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S4/Y+CQCAABL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1674A20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1377E87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7A1CF5FD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43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4415DAEE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57CA53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8048" behindDoc="1" locked="0" layoutInCell="1" allowOverlap="1" wp14:anchorId="70979685" wp14:editId="02765299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2053866105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9072" behindDoc="1" locked="0" layoutInCell="1" allowOverlap="1" wp14:anchorId="104B68D0" wp14:editId="3800B401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114057434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0E065CF0" wp14:editId="25281D1C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94158188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5133943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65CF0" id="_x0000_s1104" type="#_x0000_t202" style="position:absolute;left:0;text-align:left;margin-left:156.15pt;margin-top:340pt;width:92.4pt;height:18pt;z-index:-25153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MEgJQIAAE0EAAAOAAAAZHJzL2Uyb0RvYy54bWysVE2P2jAQvVfqf7B8Lwlsy6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SjzBICUCAABN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15133943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EF17E50" wp14:editId="61876CF2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53251703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E4E6F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F17E50" id="_x0000_s1105" type="#_x0000_t202" style="position:absolute;left:0;text-align:left;margin-left:0;margin-top:176.6pt;width:238pt;height:27.35pt;z-index:25177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Dt0rtG3QEAAJk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195E4E6F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36B6E5C" wp14:editId="6B758F38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7240202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AF6E241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CA5428D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株式会社Phoxter</w:t>
                                  </w:r>
                                </w:p>
                              </w:tc>
                            </w:tr>
                          </w:tbl>
                          <w:p w14:paraId="2C52B8F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B6E5C" id="_x0000_s1106" type="#_x0000_t202" style="position:absolute;left:0;text-align:left;margin-left:0;margin-top:139.45pt;width:237.45pt;height:27.35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AuIqRB3AEAAJk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AF6E241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CA5428D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株式会社Phoxter</w:t>
                            </w:r>
                          </w:p>
                        </w:tc>
                      </w:tr>
                    </w:tbl>
                    <w:p w14:paraId="2C52B8F2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044258" wp14:editId="7671EC21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85228895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AD8A738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CD1E204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  <w:r w:rsidRPr="00D768DC">
                                    <w:rPr>
                                      <w:noProof/>
                                    </w:rPr>
                                    <w:t>千里朝日阪急ビル</w:t>
                                  </w:r>
                                </w:p>
                              </w:tc>
                            </w:tr>
                          </w:tbl>
                          <w:p w14:paraId="7493DB3E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44258" id="_x0000_s1107" type="#_x0000_t202" style="position:absolute;left:0;text-align:left;margin-left:186.75pt;margin-top:117.4pt;width:237.95pt;height:21.5pt;z-index:251776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PekSx/cAQAAmQ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AD8A738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CD1E204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  <w:r w:rsidRPr="00D768DC">
                              <w:rPr>
                                <w:noProof/>
                              </w:rPr>
                              <w:t>千里朝日阪急ビル</w:t>
                            </w:r>
                          </w:p>
                        </w:tc>
                      </w:tr>
                    </w:tbl>
                    <w:p w14:paraId="7493DB3E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B7C96BE" wp14:editId="45AFA81A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716354473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246B1C70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5706661D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2B883BCE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大阪府豊中市新千里東町１丁目５番３号</w:t>
                                  </w:r>
                                </w:p>
                              </w:tc>
                            </w:tr>
                          </w:tbl>
                          <w:p w14:paraId="3C2EBCE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C96BE" id="_x0000_s1108" type="#_x0000_t202" style="position:absolute;left:0;text-align:left;margin-left:186.25pt;margin-top:74.45pt;width:237.45pt;height:44.1pt;z-index:251772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AW5ER/bAQAAmQ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246B1C70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5706661D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2B883BCE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大阪府豊中市新千里東町１丁目５番３号</w:t>
                            </w:r>
                          </w:p>
                        </w:tc>
                      </w:tr>
                    </w:tbl>
                    <w:p w14:paraId="3C2EBCE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ED0C64F" wp14:editId="2A54AEE0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968564788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3E5D8833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24242B91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5600082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1AA81C97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5600082</w:t>
                                  </w:r>
                                </w:p>
                              </w:tc>
                            </w:tr>
                          </w:tbl>
                          <w:p w14:paraId="253EE0F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0C64F" id="_x0000_s1109" type="#_x0000_t202" style="position:absolute;left:0;text-align:left;margin-left:98pt;margin-top:-4.25pt;width:150.65pt;height:36.9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B97R/o3AEAAJk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3E5D8833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24242B91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5600082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1AA81C97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5600082</w:t>
                            </w:r>
                          </w:p>
                        </w:tc>
                      </w:tr>
                    </w:tbl>
                    <w:p w14:paraId="253EE0F9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15CD846B" w14:textId="77777777" w:rsidR="00ED06BF" w:rsidRDefault="00ED06BF">
      <w:pPr>
        <w:sectPr w:rsidR="00ED06BF" w:rsidSect="00ED06BF">
          <w:headerReference w:type="default" r:id="rId44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0DC589B1" wp14:editId="6E3FF542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03158280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69F0A8D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E649CE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44E480BE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45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0D2BDAA9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66702C8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589B1" id="_x0000_s1110" type="#_x0000_t202" style="position:absolute;left:0;text-align:left;margin-left:4.2pt;margin-top:267.8pt;width:176.1pt;height:69.55pt;z-index:-25152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2DrJAIAAEsEAAAOAAAAZHJzL2Uyb0RvYy54bWysVF1v2yAUfZ+0/4B4X5yPNou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MyNg6yQCAABL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369F0A8D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E649CE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44E480BE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46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0D2BDAA9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66702C8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26B0DA64" wp14:editId="69B6FA14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679390465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2BA4C39C" wp14:editId="6AF0F230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085811832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38881652" wp14:editId="57CD1D6E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40587566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3EC9701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81652" id="_x0000_s1111" type="#_x0000_t202" style="position:absolute;left:0;text-align:left;margin-left:156.15pt;margin-top:340pt;width:92.4pt;height:18pt;z-index:-25152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35YJQIAAE0EAAAOAAAAZHJzL2Uyb0RvYy54bWysVE2P2jAQvVfqf7B8Lwlsl6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end+WCUCAABN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53EC9701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2EEF666" wp14:editId="546FA768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201761461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89A5E0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EF666" id="_x0000_s1112" type="#_x0000_t202" style="position:absolute;left:0;text-align:left;margin-left:0;margin-top:176.6pt;width:238pt;height:27.35pt;z-index:251785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AQJuBs3QEAAJk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1689A5E0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A762077" wp14:editId="00C84D5A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53737004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8173463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678EC8A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株式会社光伸</w:t>
                                  </w:r>
                                </w:p>
                              </w:tc>
                            </w:tr>
                          </w:tbl>
                          <w:p w14:paraId="1D41940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62077" id="_x0000_s1113" type="#_x0000_t202" style="position:absolute;left:0;text-align:left;margin-left:0;margin-top:139.45pt;width:237.45pt;height:27.35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dvmBMt0BAACZ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8173463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678EC8A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株式会社光伸</w:t>
                            </w:r>
                          </w:p>
                        </w:tc>
                      </w:tr>
                    </w:tbl>
                    <w:p w14:paraId="1D419408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F4C1A30" wp14:editId="45956886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05766517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89CFF3C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FF5ED4A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29F861FC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C1A30" id="_x0000_s1114" type="#_x0000_t202" style="position:absolute;left:0;text-align:left;margin-left:186.75pt;margin-top:117.4pt;width:237.95pt;height:21.5pt;z-index:251786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fySWK3QEAAJk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89CFF3C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FF5ED4A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29F861FC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FD7ADCB" wp14:editId="6032FD17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200241317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46B33A5F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329617D4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431CE613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大阪府八尾市竹渕東１丁目２３番地</w:t>
                                  </w:r>
                                </w:p>
                              </w:tc>
                            </w:tr>
                          </w:tbl>
                          <w:p w14:paraId="64D335B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7ADCB" id="_x0000_s1115" type="#_x0000_t202" style="position:absolute;left:0;text-align:left;margin-left:186.25pt;margin-top:74.45pt;width:237.45pt;height:44.1pt;z-index:251783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IsxKiHbAQAAmQ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46B33A5F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329617D4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431CE613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大阪府八尾市竹渕東１丁目２３番地</w:t>
                            </w:r>
                          </w:p>
                        </w:tc>
                      </w:tr>
                    </w:tbl>
                    <w:p w14:paraId="64D335B0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F244BFA" wp14:editId="4E836985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45421643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2A0A3602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6E854E13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5810052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0B111974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5810052</w:t>
                                  </w:r>
                                </w:p>
                              </w:tc>
                            </w:tr>
                          </w:tbl>
                          <w:p w14:paraId="64C6AD6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4BFA" id="_x0000_s1116" type="#_x0000_t202" style="position:absolute;left:0;text-align:left;margin-left:98pt;margin-top:-4.25pt;width:150.65pt;height:36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Gyy3UTbAQAAmQ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2A0A3602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6E854E13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5810052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0B111974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5810052</w:t>
                            </w:r>
                          </w:p>
                        </w:tc>
                      </w:tr>
                    </w:tbl>
                    <w:p w14:paraId="64C6AD69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85DBB37" w14:textId="77777777" w:rsidR="00ED06BF" w:rsidRDefault="00ED06BF">
      <w:pPr>
        <w:sectPr w:rsidR="00ED06BF" w:rsidSect="00ED06BF">
          <w:headerReference w:type="default" r:id="rId47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2273F9E5" wp14:editId="56469337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57946708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7351F8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C068BC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522D2B0E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48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29D9A94E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E40DA6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3F9E5" id="_x0000_s1117" type="#_x0000_t202" style="position:absolute;left:0;text-align:left;margin-left:4.2pt;margin-top:267.8pt;width:176.1pt;height:69.55pt;z-index:-25151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p41MwCQCAABL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17351F8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C068BC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522D2B0E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49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29D9A94E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E40DA6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8528" behindDoc="1" locked="0" layoutInCell="1" allowOverlap="1" wp14:anchorId="6C8A9AB1" wp14:editId="1C5D5FDB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867677054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1" locked="0" layoutInCell="1" allowOverlap="1" wp14:anchorId="4533093C" wp14:editId="51F610DF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969704841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67F21F30" wp14:editId="4EA36F05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02432166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8C6FC7F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21F30" id="_x0000_s1118" type="#_x0000_t202" style="position:absolute;left:0;text-align:left;margin-left:156.15pt;margin-top:340pt;width:92.4pt;height:18pt;z-index:-25151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beloqCUCAABN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08C6FC7F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EE6F2F2" wp14:editId="2D032FD7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28759462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A9A439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6F2F2" id="_x0000_s1119" type="#_x0000_t202" style="position:absolute;left:0;text-align:left;margin-left:0;margin-top:176.6pt;width:238pt;height:27.35pt;z-index:25179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DqUK3m3QEAAJk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7BA9A439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E4F23BE" wp14:editId="6D1B2BA7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93549487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29F7344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36C08EE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上野電気工業株式会社</w:t>
                                  </w:r>
                                </w:p>
                              </w:tc>
                            </w:tr>
                          </w:tbl>
                          <w:p w14:paraId="6A15EB9D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F23BE" id="_x0000_s1120" type="#_x0000_t202" style="position:absolute;left:0;text-align:left;margin-left:0;margin-top:139.45pt;width:237.45pt;height:27.35pt;z-index:251794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Z6ZDnt0BAACZ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29F7344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36C08EE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上野電気工業株式会社</w:t>
                            </w:r>
                          </w:p>
                        </w:tc>
                      </w:tr>
                    </w:tbl>
                    <w:p w14:paraId="6A15EB9D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6669AC8" wp14:editId="694CC0E6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36653703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7E35BC5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21983D5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84462CC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69AC8" id="_x0000_s1121" type="#_x0000_t202" style="position:absolute;left:0;text-align:left;margin-left:186.75pt;margin-top:117.4pt;width:237.95pt;height:21.5pt;z-index:251796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L4grMDcAQAAmQ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7E35BC5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21983D5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84462CC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0911404" wp14:editId="18B9BCD7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2066333260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263BE37D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7C07E779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6481434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大阪府豊中市三国２丁目２番２５号</w:t>
                                  </w:r>
                                </w:p>
                              </w:tc>
                            </w:tr>
                          </w:tbl>
                          <w:p w14:paraId="6292E8A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11404" id="_x0000_s1122" type="#_x0000_t202" style="position:absolute;left:0;text-align:left;margin-left:186.25pt;margin-top:74.45pt;width:237.45pt;height:44.1pt;z-index:251793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Ew99sDbAQAAmQ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263BE37D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7C07E779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6481434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大阪府豊中市三国２丁目２番２５号</w:t>
                            </w:r>
                          </w:p>
                        </w:tc>
                      </w:tr>
                    </w:tbl>
                    <w:p w14:paraId="6292E8A8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88E4059" wp14:editId="744771AB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2116020602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1FDF72AD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126DF110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5610822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1EC5A88A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5610822</w:t>
                                  </w:r>
                                </w:p>
                              </w:tc>
                            </w:tr>
                          </w:tbl>
                          <w:p w14:paraId="5A3F27B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E4059" id="_x0000_s1123" type="#_x0000_t202" style="position:absolute;left:0;text-align:left;margin-left:98pt;margin-top:-4.25pt;width:150.65pt;height:36.9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0afg33AEAAJk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1FDF72AD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126DF110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5610822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1EC5A88A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5610822</w:t>
                            </w:r>
                          </w:p>
                        </w:tc>
                      </w:tr>
                    </w:tbl>
                    <w:p w14:paraId="5A3F27B2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EE3E541" w14:textId="77777777" w:rsidR="00ED06BF" w:rsidRDefault="00ED06BF">
      <w:pPr>
        <w:sectPr w:rsidR="00ED06BF" w:rsidSect="00ED06BF">
          <w:headerReference w:type="default" r:id="rId50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73E09711" wp14:editId="0A106163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2071839148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AB2142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4CBD16B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0D1CEA1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51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294DEB2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2D43B6E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9711" id="_x0000_s1124" type="#_x0000_t202" style="position:absolute;left:0;text-align:left;margin-left:4.2pt;margin-top:267.8pt;width:176.1pt;height:69.55pt;z-index:-25150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bxA8FyQCAABL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6AB2142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4CBD16B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0D1CEA1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52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294DEB2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2D43B6E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8768" behindDoc="1" locked="0" layoutInCell="1" allowOverlap="1" wp14:anchorId="3174D055" wp14:editId="69691DA6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2090332007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9792" behindDoc="1" locked="0" layoutInCell="1" allowOverlap="1" wp14:anchorId="00A3622B" wp14:editId="16F9BE93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266851551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0610D4AA" wp14:editId="4EBB32C5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77905911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2812B5F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0D4AA" id="_x0000_s1125" type="#_x0000_t202" style="position:absolute;left:0;text-align:left;margin-left:156.15pt;margin-top:340pt;width:92.4pt;height:18pt;z-index:-251505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Gj4oPEmAgAATQ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52812B5F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E9789D0" wp14:editId="168EFBC8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67142373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39A4A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789D0" id="_x0000_s1126" type="#_x0000_t202" style="position:absolute;left:0;text-align:left;margin-left:0;margin-top:176.6pt;width:238pt;height:27.35pt;z-index:251805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CrVP5D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34339A4A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65DEE05" wp14:editId="5C80D86F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07671668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F41B452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8B12768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株式会社STI-IR</w:t>
                                  </w:r>
                                </w:p>
                              </w:tc>
                            </w:tr>
                          </w:tbl>
                          <w:p w14:paraId="56AF8B3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DEE05" id="_x0000_s1127" type="#_x0000_t202" style="position:absolute;left:0;text-align:left;margin-left:0;margin-top:139.45pt;width:237.45pt;height:27.35pt;z-index:251804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Dvyicz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F41B452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8B12768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株式会社STI-IR</w:t>
                            </w:r>
                          </w:p>
                        </w:tc>
                      </w:tr>
                    </w:tbl>
                    <w:p w14:paraId="56AF8B3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5FBF104" wp14:editId="3D5A065D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92719483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D92B37B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01AC20A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1FFC31DB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BF104" id="_x0000_s1128" type="#_x0000_t202" style="position:absolute;left:0;text-align:left;margin-left:186.75pt;margin-top:117.4pt;width:237.95pt;height:21.5pt;z-index:251806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AgQtGD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D92B37B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01AC20A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1FFC31DB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1B2E471" wp14:editId="06F2A7E8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56484208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D7F25E8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9DB058E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2DCDDC1D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大阪府東大阪市若江東町４丁目</w:t>
                                  </w:r>
                                </w:p>
                                <w:p w14:paraId="0270D3EF" w14:textId="4E97BA2B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６番２９号</w:t>
                                  </w:r>
                                </w:p>
                              </w:tc>
                            </w:tr>
                          </w:tbl>
                          <w:p w14:paraId="51DE03F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2E471" id="_x0000_s1129" type="#_x0000_t202" style="position:absolute;left:0;text-align:left;margin-left:186.25pt;margin-top:74.45pt;width:237.45pt;height:44.1pt;z-index:251803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Da8uqQ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D7F25E8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9DB058E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2DCDDC1D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大阪府東大阪市若江東町４丁目</w:t>
                            </w:r>
                          </w:p>
                          <w:p w14:paraId="0270D3EF" w14:textId="4E97BA2B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６番２９号</w:t>
                            </w:r>
                          </w:p>
                        </w:tc>
                      </w:tr>
                    </w:tbl>
                    <w:p w14:paraId="51DE03F5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620357E" wp14:editId="3CB0DDD1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95722729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2FAF447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45F025CD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5780935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8E70D6E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5780935</w:t>
                                  </w:r>
                                </w:p>
                              </w:tc>
                            </w:tr>
                          </w:tbl>
                          <w:p w14:paraId="307A0DED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0357E" id="_x0000_s1130" type="#_x0000_t202" style="position:absolute;left:0;text-align:left;margin-left:98pt;margin-top:-4.25pt;width:150.65pt;height:36.9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cltvv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2FAF447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45F025CD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5780935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8E70D6E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5780935</w:t>
                            </w:r>
                          </w:p>
                        </w:tc>
                      </w:tr>
                    </w:tbl>
                    <w:p w14:paraId="307A0DED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57DEB1E6" w14:textId="77777777" w:rsidR="00ED06BF" w:rsidRDefault="00ED06BF">
      <w:pPr>
        <w:sectPr w:rsidR="00ED06BF" w:rsidSect="00ED06BF">
          <w:headerReference w:type="default" r:id="rId53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683A79DC" wp14:editId="2661CC15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41280616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814C5D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1FF60E7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D94AFE9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54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0C2D5397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41EC887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A79DC" id="_x0000_s1131" type="#_x0000_t202" style="position:absolute;left:0;text-align:left;margin-left:4.2pt;margin-top:267.8pt;width:176.1pt;height:69.55pt;z-index:-25149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NuEeZi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0814C5D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1FF60E7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D94AFE9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55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0C2D5397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41EC887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1" locked="0" layoutInCell="1" allowOverlap="1" wp14:anchorId="10DF0F55" wp14:editId="585BF137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696818138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5A41B3CE" wp14:editId="259BC419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43807096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63BEB9E3" wp14:editId="26EE2C42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71017942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F1C867B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B9E3" id="_x0000_s1132" type="#_x0000_t202" style="position:absolute;left:0;text-align:left;margin-left:156.15pt;margin-top:340pt;width:92.4pt;height:18pt;z-index:-25149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iRkMny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3F1C867B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A249DF2" wp14:editId="09CC08B6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43323280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176BAB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49DF2" id="_x0000_s1133" type="#_x0000_t202" style="position:absolute;left:0;text-align:left;margin-left:0;margin-top:176.6pt;width:238pt;height:27.35pt;z-index:25181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HIOGuP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2D176BAB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376DFA4" wp14:editId="326E9941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09247680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539CBBEC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2787E94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マナ・デザインワークス株式会社</w:t>
                                  </w:r>
                                </w:p>
                              </w:tc>
                            </w:tr>
                          </w:tbl>
                          <w:p w14:paraId="3EE2238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76DFA4" id="_x0000_s1134" type="#_x0000_t202" style="position:absolute;left:0;text-align:left;margin-left:0;margin-top:139.45pt;width:237.45pt;height:27.35pt;z-index:251814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B6dJpt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539CBBEC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2787E94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マナ・デザインワークス株式会社</w:t>
                            </w:r>
                          </w:p>
                        </w:tc>
                      </w:tr>
                    </w:tbl>
                    <w:p w14:paraId="3EE22380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7FA240F" wp14:editId="32463E4C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38753356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6AAFC28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94567C7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  <w:r w:rsidRPr="00D768DC">
                                    <w:rPr>
                                      <w:noProof/>
                                    </w:rPr>
                                    <w:t>江坂南口第二ビル８Ｆ</w:t>
                                  </w:r>
                                </w:p>
                              </w:tc>
                            </w:tr>
                          </w:tbl>
                          <w:p w14:paraId="48987395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A240F" id="_x0000_s1135" type="#_x0000_t202" style="position:absolute;left:0;text-align:left;margin-left:186.75pt;margin-top:117.4pt;width:237.95pt;height:21.5pt;z-index:251816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CGmI9e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6AAFC28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94567C7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  <w:r w:rsidRPr="00D768DC">
                              <w:rPr>
                                <w:noProof/>
                              </w:rPr>
                              <w:t>江坂南口第二ビル８Ｆ</w:t>
                            </w:r>
                          </w:p>
                        </w:tc>
                      </w:tr>
                    </w:tbl>
                    <w:p w14:paraId="48987395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BD0C433" wp14:editId="2303A328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668525744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1A0B412A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074C7646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1B62029F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大阪府吹田市広芝町１０－３５</w:t>
                                  </w:r>
                                </w:p>
                              </w:tc>
                            </w:tr>
                          </w:tbl>
                          <w:p w14:paraId="3CCFB2F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0C433" id="_x0000_s1136" type="#_x0000_t202" style="position:absolute;left:0;text-align:left;margin-left:186.25pt;margin-top:74.45pt;width:237.45pt;height:44.1pt;z-index:251813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MutKDzbAQAAmg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1A0B412A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074C7646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1B62029F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大阪府吹田市広芝町１０－３５</w:t>
                            </w:r>
                          </w:p>
                        </w:tc>
                      </w:tr>
                    </w:tbl>
                    <w:p w14:paraId="3CCFB2F6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D970C12" wp14:editId="06B706E1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657753622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9BFE392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4157D997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5640052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2434521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5640052</w:t>
                                  </w:r>
                                </w:p>
                              </w:tc>
                            </w:tr>
                          </w:tbl>
                          <w:p w14:paraId="618A370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70C12" id="_x0000_s1137" type="#_x0000_t202" style="position:absolute;left:0;text-align:left;margin-left:98pt;margin-top:-4.25pt;width:150.65pt;height:36.9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ObglmXbAQAAmg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9BFE392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4157D997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5640052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2434521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5640052</w:t>
                            </w:r>
                          </w:p>
                        </w:tc>
                      </w:tr>
                    </w:tbl>
                    <w:p w14:paraId="618A370C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155BA2BE" w14:textId="77777777" w:rsidR="00ED06BF" w:rsidRDefault="00ED06BF">
      <w:pPr>
        <w:sectPr w:rsidR="00ED06BF" w:rsidSect="00ED06BF">
          <w:headerReference w:type="default" r:id="rId56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368F8E47" wp14:editId="3C51F789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61790749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7025DFD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40DC9AF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6A329AD9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57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326B66DA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5D5581E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F8E47" id="_x0000_s1138" type="#_x0000_t202" style="position:absolute;left:0;text-align:left;margin-left:4.2pt;margin-top:267.8pt;width:176.1pt;height:69.55pt;z-index:-25148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oAB7By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47025DFD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40DC9AF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6A329AD9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58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326B66DA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5D5581E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1" locked="0" layoutInCell="1" allowOverlap="1" wp14:anchorId="2F921006" wp14:editId="117D7413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565504117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0272" behindDoc="1" locked="0" layoutInCell="1" allowOverlap="1" wp14:anchorId="14DAB1BB" wp14:editId="24E10896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850052793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68131810" wp14:editId="3F8F1925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79131363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74CEAFB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31810" id="_x0000_s1139" type="#_x0000_t202" style="position:absolute;left:0;text-align:left;margin-left:156.15pt;margin-top:340pt;width:92.4pt;height:18pt;z-index:-25148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VPNPuy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074CEAFB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FC47987" wp14:editId="5F772F1F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76628175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19508C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47987" id="_x0000_s1140" type="#_x0000_t202" style="position:absolute;left:0;text-align:left;margin-left:0;margin-top:176.6pt;width:238pt;height:27.35pt;z-index:25182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GNR2E/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1119508C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A57947F" wp14:editId="0CE8BCFB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4858659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ACF54C1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6C2D0C1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都エンジニアリング株式会社</w:t>
                                  </w:r>
                                </w:p>
                              </w:tc>
                            </w:tr>
                          </w:tbl>
                          <w:p w14:paraId="3EF3456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7947F" id="_x0000_s1141" type="#_x0000_t202" style="position:absolute;left:0;text-align:left;margin-left:0;margin-top:139.45pt;width:237.45pt;height:27.35pt;z-index:251825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CmTsDs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ACF54C1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6C2D0C1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都エンジニアリング株式会社</w:t>
                            </w:r>
                          </w:p>
                        </w:tc>
                      </w:tr>
                    </w:tbl>
                    <w:p w14:paraId="3EF34562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A6B1F0" wp14:editId="31052C57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21277598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DA130FF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AB78620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6BE18964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6B1F0" id="_x0000_s1142" type="#_x0000_t202" style="position:absolute;left:0;text-align:left;margin-left:186.75pt;margin-top:117.4pt;width:237.95pt;height:21.5pt;z-index:251827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EGUU7/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DA130FF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AB78620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6BE18964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E82CB84" wp14:editId="6AC64C7C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085937476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2D69CF1A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057DB7BB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110E1A7E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大阪府大阪市西成区潮路１丁目</w:t>
                                  </w:r>
                                </w:p>
                                <w:p w14:paraId="42FE35FC" w14:textId="4D820BDE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９番１９号</w:t>
                                  </w:r>
                                </w:p>
                              </w:tc>
                            </w:tr>
                          </w:tbl>
                          <w:p w14:paraId="4F3AE80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2CB84" id="_x0000_s1143" type="#_x0000_t202" style="position:absolute;left:0;text-align:left;margin-left:186.25pt;margin-top:74.45pt;width:237.45pt;height:44.1pt;z-index:251824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CTdg1P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2D69CF1A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057DB7BB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110E1A7E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大阪府大阪市西成区潮路１丁目</w:t>
                            </w:r>
                          </w:p>
                          <w:p w14:paraId="42FE35FC" w14:textId="4D820BDE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９番１９号</w:t>
                            </w:r>
                          </w:p>
                        </w:tc>
                      </w:tr>
                    </w:tbl>
                    <w:p w14:paraId="4F3AE805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4712077" wp14:editId="12F752F8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626572791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07C39BE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DC5022B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5570052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49F1133F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5570052</w:t>
                                  </w:r>
                                </w:p>
                              </w:tc>
                            </w:tr>
                          </w:tbl>
                          <w:p w14:paraId="78C0106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12077" id="_x0000_s1144" type="#_x0000_t202" style="position:absolute;left:0;text-align:left;margin-left:98pt;margin-top:-4.25pt;width:150.65pt;height:36.9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Ojfjw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07C39BE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DC5022B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5570052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49F1133F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5570052</w:t>
                            </w:r>
                          </w:p>
                        </w:tc>
                      </w:tr>
                    </w:tbl>
                    <w:p w14:paraId="78C01067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777F12DC" w14:textId="77777777" w:rsidR="00ED06BF" w:rsidRDefault="00ED06BF">
      <w:pPr>
        <w:sectPr w:rsidR="00ED06BF" w:rsidSect="00ED06BF">
          <w:headerReference w:type="default" r:id="rId59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38464" behindDoc="1" locked="0" layoutInCell="1" allowOverlap="1" wp14:anchorId="3536B07D" wp14:editId="0E1D6E53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64422320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4A709E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734C21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0E076D10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60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4DEFBDD4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01523EA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6B07D" id="_x0000_s1145" type="#_x0000_t202" style="position:absolute;left:0;text-align:left;margin-left:4.2pt;margin-top:267.8pt;width:176.1pt;height:69.55pt;z-index:-25147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GrSQpo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34A709E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734C21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0E076D10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61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4DEFBDD4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01523EA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9488" behindDoc="1" locked="0" layoutInCell="1" allowOverlap="1" wp14:anchorId="1A1E2180" wp14:editId="10F7D996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211593243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1" locked="0" layoutInCell="1" allowOverlap="1" wp14:anchorId="0F62F7CF" wp14:editId="62C96909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986912130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 wp14:anchorId="63CF57E2" wp14:editId="246B5C3C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76928625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60BC647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F57E2" id="_x0000_s1146" type="#_x0000_t202" style="position:absolute;left:0;text-align:left;margin-left:156.15pt;margin-top:340pt;width:92.4pt;height:18pt;z-index:-25147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" filled="f" stroked="f" strokeweight=".5pt">
                <v:textbox inset="0,0,0,0">
                  <w:txbxContent>
                    <w:p w14:paraId="060BC647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5BE2930" wp14:editId="2B3EE38A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74454048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A6752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E2930" id="_x0000_s1147" type="#_x0000_t202" style="position:absolute;left:0;text-align:left;margin-left:0;margin-top:176.6pt;width:238pt;height:27.35pt;z-index:251836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BG272H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12BA6752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6ABFB74" wp14:editId="2EDA4E35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17575342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FF54949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5A898A8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アイシステム株式会社</w:t>
                                  </w:r>
                                </w:p>
                              </w:tc>
                            </w:tr>
                          </w:tbl>
                          <w:p w14:paraId="400950B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BFB74" id="_x0000_s1148" type="#_x0000_t202" style="position:absolute;left:0;text-align:left;margin-left:0;margin-top:139.45pt;width:237.45pt;height:27.35pt;z-index:251835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skyiad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FF54949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5A898A8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アイシステム株式会社</w:t>
                            </w:r>
                          </w:p>
                        </w:tc>
                      </w:tr>
                    </w:tbl>
                    <w:p w14:paraId="400950B5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7F72285" wp14:editId="2EF404EF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55579006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508D4C0C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F523A24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57AB4173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F72285" id="_x0000_s1149" type="#_x0000_t202" style="position:absolute;left:0;text-align:left;margin-left:186.75pt;margin-top:117.4pt;width:237.95pt;height:21.5pt;z-index:251837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zc2SR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508D4C0C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F523A24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57AB4173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26E1CA3" wp14:editId="354D94EC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837751391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005F75A6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2F780B03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2B4B3C92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大阪府門真市元町１１番１８号</w:t>
                                  </w:r>
                                </w:p>
                              </w:tc>
                            </w:tr>
                          </w:tbl>
                          <w:p w14:paraId="6931152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E1CA3" id="_x0000_s1150" type="#_x0000_t202" style="position:absolute;left:0;text-align:left;margin-left:186.25pt;margin-top:74.45pt;width:237.45pt;height:44.1pt;z-index:251834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AKuLVH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005F75A6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2F780B03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2B4B3C92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大阪府門真市元町１１番１８号</w:t>
                            </w:r>
                          </w:p>
                        </w:tc>
                      </w:tr>
                    </w:tbl>
                    <w:p w14:paraId="6931152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C56F74D" wp14:editId="2F5A2F72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790224580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53B65DD5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A4DA5BF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5710057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4FDC5BB0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5710057</w:t>
                                  </w:r>
                                </w:p>
                              </w:tc>
                            </w:tr>
                          </w:tbl>
                          <w:p w14:paraId="163A87A1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6F74D" id="_x0000_s1151" type="#_x0000_t202" style="position:absolute;left:0;text-align:left;margin-left:98pt;margin-top:-4.25pt;width:150.65pt;height:36.9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Cf1Cx7bAQAAmg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53B65DD5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A4DA5BF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5710057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4FDC5BB0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5710057</w:t>
                            </w:r>
                          </w:p>
                        </w:tc>
                      </w:tr>
                    </w:tbl>
                    <w:p w14:paraId="163A87A1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610378D5" w14:textId="77777777" w:rsidR="00ED06BF" w:rsidRDefault="00ED06BF">
      <w:pPr>
        <w:sectPr w:rsidR="00ED06BF" w:rsidSect="00ED06BF">
          <w:headerReference w:type="default" r:id="rId62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 wp14:anchorId="31DB069A" wp14:editId="3A9901C9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82746706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0612877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3A5A30D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110E9F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63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70EBBF14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F0E5E2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B069A" id="_x0000_s1152" type="#_x0000_t202" style="position:absolute;left:0;text-align:left;margin-left:4.2pt;margin-top:267.8pt;width:176.1pt;height:69.55pt;z-index:-25146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1iE35y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50612877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3A5A30D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110E9F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64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70EBBF14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F0E5E2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9728" behindDoc="1" locked="0" layoutInCell="1" allowOverlap="1" wp14:anchorId="1AE64C92" wp14:editId="10143AA2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871561027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1" locked="0" layoutInCell="1" allowOverlap="1" wp14:anchorId="731A182A" wp14:editId="4B1DEFC1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677231061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51776" behindDoc="1" locked="0" layoutInCell="1" allowOverlap="1" wp14:anchorId="5683998D" wp14:editId="11A69948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95157899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A69574E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998D" id="_x0000_s1153" type="#_x0000_t202" style="position:absolute;left:0;text-align:left;margin-left:156.15pt;margin-top:340pt;width:92.4pt;height:18pt;z-index:-25146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UOOJgIAAE4EAAAOAAAAZHJzL2Uyb0RvYy54bWysVE2P2jAQvVfqf7B8Lwlsy6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DbdQ44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2A69574E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F531794" wp14:editId="71BC59FC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73093571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C7F78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31794" id="_x0000_s1154" type="#_x0000_t202" style="position:absolute;left:0;text-align:left;margin-left:0;margin-top:176.6pt;width:238pt;height:27.35pt;z-index:251846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D524H0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128C7F78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1D514DA" wp14:editId="468DD639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83203586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408DBDD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246DFEA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株式会社セザキ</w:t>
                                  </w:r>
                                </w:p>
                              </w:tc>
                            </w:tr>
                          </w:tbl>
                          <w:p w14:paraId="22E78E8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D514DA" id="_x0000_s1155" type="#_x0000_t202" style="position:absolute;left:0;text-align:left;margin-left:0;margin-top:139.45pt;width:237.45pt;height:27.35pt;z-index:251845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PMSZV9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408DBDD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246DFEA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株式会社セザキ</w:t>
                            </w:r>
                          </w:p>
                        </w:tc>
                      </w:tr>
                    </w:tbl>
                    <w:p w14:paraId="22E78E8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A60192E" wp14:editId="63B2D6B2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18861697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C26E34D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27B382D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AEAC95A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60192E" id="_x0000_s1156" type="#_x0000_t202" style="position:absolute;left:0;text-align:left;margin-left:186.75pt;margin-top:117.4pt;width:237.95pt;height:21.5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CIspj3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C26E34D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27B382D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4AEAC95A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EE35476" wp14:editId="522C1EFD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265000310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01B69D9D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7EDF89A9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60B1026B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大阪府門真市四宮３丁目４番３号</w:t>
                                  </w:r>
                                </w:p>
                              </w:tc>
                            </w:tr>
                          </w:tbl>
                          <w:p w14:paraId="55C9423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35476" id="_x0000_s1157" type="#_x0000_t202" style="position:absolute;left:0;text-align:left;margin-left:186.25pt;margin-top:74.45pt;width:237.45pt;height:44.1pt;z-index:251844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PDO+M3bAQAAmg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01B69D9D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7EDF89A9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60B1026B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大阪府門真市四宮３丁目４番３号</w:t>
                            </w:r>
                          </w:p>
                        </w:tc>
                      </w:tr>
                    </w:tbl>
                    <w:p w14:paraId="55C9423C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1ADADE0" wp14:editId="7EF4154E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592676898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6B70D0CE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62C25497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5710017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54340A02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5710017</w:t>
                                  </w:r>
                                </w:p>
                              </w:tc>
                            </w:tr>
                          </w:tbl>
                          <w:p w14:paraId="6207661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DADE0" id="_x0000_s1158" type="#_x0000_t202" style="position:absolute;left:0;text-align:left;margin-left:98pt;margin-top:-4.25pt;width:150.65pt;height:36.9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7ZhM/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6B70D0CE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62C25497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5710017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54340A02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5710017</w:t>
                            </w:r>
                          </w:p>
                        </w:tc>
                      </w:tr>
                    </w:tbl>
                    <w:p w14:paraId="6207661F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5D3F6768" w14:textId="77777777" w:rsidR="00ED06BF" w:rsidRDefault="00ED06BF">
      <w:pPr>
        <w:sectPr w:rsidR="00ED06BF" w:rsidSect="00ED06BF">
          <w:headerReference w:type="default" r:id="rId65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74E2549C" wp14:editId="29D4DE95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7281706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25FE4BD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3D6EEA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678EDEF3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66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6F0BFF65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A51ADD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2549C" id="_x0000_s1159" type="#_x0000_t202" style="position:absolute;left:0;text-align:left;margin-left:4.2pt;margin-top:267.8pt;width:176.1pt;height:69.55pt;z-index:-25145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xvMJQIAAEw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NO5sFhuKZ3soXwkHhLNEvJObmnraCh+eBJImaAzSeXikRRug2tBbnFWAP/92HuOJKvJy1pLGCu5/&#10;HAUqzsxXSyRGQQ4GDsZ+MOyxuQOS7YRekJPJpAsYzGBqhOaF5L+OVcglrKRaBQ+DeRfOSqfnI9V6&#10;nYJIdk6Erd05OdAdEX7uXgS6noZABD7AoD6Rv2HjHHvmY30MoOtE1RXFXjck2UR2/7zim/h9n6Ku&#10;P4HVL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EKPG8w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125FE4BD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3D6EEA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678EDEF3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67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6F0BFF65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A51ADD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9968" behindDoc="1" locked="0" layoutInCell="1" allowOverlap="1" wp14:anchorId="666BC1FC" wp14:editId="4EFDC1CE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403716177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0992" behindDoc="1" locked="0" layoutInCell="1" allowOverlap="1" wp14:anchorId="7800CCD5" wp14:editId="51BEEEC7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809303732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24DB3B9C" wp14:editId="098A980E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86431512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7B8F783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B3B9C" id="_x0000_s1160" type="#_x0000_t202" style="position:absolute;left:0;text-align:left;margin-left:156.15pt;margin-top:340pt;width:92.4pt;height:18pt;z-index:-25145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I4NJgIAAE4EAAAOAAAAZHJzL2Uyb0RvYy54bWysVE2P2jAQvVfqf7B8Lwmwp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PSsjg0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57B8F783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4F81666" wp14:editId="5C7FFB34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52650001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0949E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81666" id="_x0000_s1161" type="#_x0000_t202" style="position:absolute;left:0;text-align:left;margin-left:0;margin-top:176.6pt;width:238pt;height:27.35pt;z-index:251856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FgyCL7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01C0949E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4D4E3EA" wp14:editId="663862AB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87497338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55B8D730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659FFD8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株式会社村田機械製作所</w:t>
                                  </w:r>
                                </w:p>
                              </w:tc>
                            </w:tr>
                          </w:tbl>
                          <w:p w14:paraId="2F241E7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4E3EA" id="_x0000_s1162" type="#_x0000_t202" style="position:absolute;left:0;text-align:left;margin-left:0;margin-top:139.45pt;width:237.45pt;height:27.35pt;z-index:251855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+8hFtt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55B8D730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659FFD8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株式会社村田機械製作所</w:t>
                            </w:r>
                          </w:p>
                        </w:tc>
                      </w:tr>
                    </w:tbl>
                    <w:p w14:paraId="2F241E7C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C2E3215" wp14:editId="3344220D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71789676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94DDDE7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ED700FE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B46A14A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E3215" id="_x0000_s1163" type="#_x0000_t202" style="position:absolute;left:0;text-align:left;margin-left:186.75pt;margin-top:117.4pt;width:237.95pt;height:21.5pt;z-index:251857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B694NO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94DDDE7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ED700FE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B46A14A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7DB1F11" wp14:editId="0C43C0EC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735756934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1604641B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BE9651E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63D8FA3A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大阪府八尾市太田新町８丁目１５８番地</w:t>
                                  </w:r>
                                </w:p>
                              </w:tc>
                            </w:tr>
                          </w:tbl>
                          <w:p w14:paraId="41811BE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B1F11" id="_x0000_s1164" type="#_x0000_t202" style="position:absolute;left:0;text-align:left;margin-left:186.25pt;margin-top:74.45pt;width:237.45pt;height:44.1pt;z-index:251854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AYo5ZY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1604641B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BE9651E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63D8FA3A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大阪府八尾市太田新町８丁目１５８番地</w:t>
                            </w:r>
                          </w:p>
                        </w:tc>
                      </w:tr>
                    </w:tbl>
                    <w:p w14:paraId="41811BE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E4CC6DF" wp14:editId="02762824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28135853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69582BBA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6982279D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5810037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4136AB58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5810037</w:t>
                                  </w:r>
                                </w:p>
                              </w:tc>
                            </w:tr>
                          </w:tbl>
                          <w:p w14:paraId="769279D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CC6DF" id="_x0000_s1165" type="#_x0000_t202" style="position:absolute;left:0;text-align:left;margin-left:98pt;margin-top:-4.25pt;width:150.65pt;height:36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17igB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69582BBA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6982279D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5810037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4136AB58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5810037</w:t>
                            </w:r>
                          </w:p>
                        </w:tc>
                      </w:tr>
                    </w:tbl>
                    <w:p w14:paraId="769279D3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646EED6D" w14:textId="77777777" w:rsidR="00ED06BF" w:rsidRDefault="00ED06BF">
      <w:pPr>
        <w:sectPr w:rsidR="00ED06BF" w:rsidSect="00ED06BF">
          <w:headerReference w:type="default" r:id="rId68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69184" behindDoc="1" locked="0" layoutInCell="1" allowOverlap="1" wp14:anchorId="09EE995D" wp14:editId="217E45AD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39102115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C04F78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599B82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753AD1D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69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6C91E45F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3F30FA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E995D" id="_x0000_s1166" type="#_x0000_t202" style="position:absolute;left:0;text-align:left;margin-left:4.2pt;margin-top:267.8pt;width:176.1pt;height:69.55pt;z-index:-25144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lHQJAIAAEwEAAAOAAAAZHJzL2Uyb0RvYy54bWysVF1v2yAUfZ+0/4B4X5yPNou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NI5R0C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1C04F78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599B82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753AD1D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70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6C91E45F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3F30FA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0208" behindDoc="1" locked="0" layoutInCell="1" allowOverlap="1" wp14:anchorId="0443D3DC" wp14:editId="3923573B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854074254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1232" behindDoc="1" locked="0" layoutInCell="1" allowOverlap="1" wp14:anchorId="1BD64C63" wp14:editId="073D3AF3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533744760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530B2C9B" wp14:editId="6EBB1637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41018983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6B5DCF6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B2C9B" id="_x0000_s1167" type="#_x0000_t202" style="position:absolute;left:0;text-align:left;margin-left:156.15pt;margin-top:340pt;width:92.4pt;height:18pt;z-index:-25144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WKkJgIAAE4EAAAOAAAAZHJzL2Uyb0RvYy54bWysVE2P2jAQvVfqf7B8Lwnslq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EfFYqQ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16B5DCF6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A502901" wp14:editId="1041C9EF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53510829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5F1E24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502901" id="_x0000_s1168" type="#_x0000_t202" style="position:absolute;left:0;text-align:left;margin-left:0;margin-top:176.6pt;width:238pt;height:27.35pt;z-index:251867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B0V7qj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165F1E24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6EC7CA3" wp14:editId="7976567F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30054941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9C250A6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C7B1ADC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刀根自動機株式会社</w:t>
                                  </w:r>
                                </w:p>
                              </w:tc>
                            </w:tr>
                          </w:tbl>
                          <w:p w14:paraId="1E9CCB4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C7CA3" id="_x0000_s1169" type="#_x0000_t202" style="position:absolute;left:0;text-align:left;margin-left:0;margin-top:139.45pt;width:237.45pt;height:27.35pt;z-index:251866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2Ar2C9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9C250A6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C7B1ADC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刀根自動機株式会社</w:t>
                            </w:r>
                          </w:p>
                        </w:tc>
                      </w:tr>
                    </w:tbl>
                    <w:p w14:paraId="1E9CCB45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BE14BCF" wp14:editId="1D261FD7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82752313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721C95D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0E7C949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6636E6D3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14BCF" id="_x0000_s1170" type="#_x0000_t202" style="position:absolute;left:0;text-align:left;margin-left:186.75pt;margin-top:117.4pt;width:237.95pt;height:21.5pt;z-index:251868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CyHL/V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721C95D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0E7C949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6636E6D3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AA03433" wp14:editId="4EFF721A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363570890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27BDBBFE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79A642EC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BF17164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大阪府大阪市城東区新喜多２丁目</w:t>
                                  </w:r>
                                </w:p>
                                <w:p w14:paraId="7A6249FF" w14:textId="651B1B41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５番３０号</w:t>
                                  </w:r>
                                </w:p>
                              </w:tc>
                            </w:tr>
                          </w:tbl>
                          <w:p w14:paraId="34E1B89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03433" id="_x0000_s1171" type="#_x0000_t202" style="position:absolute;left:0;text-align:left;margin-left:186.25pt;margin-top:74.45pt;width:237.45pt;height:44.1pt;z-index:251865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Bg/uEl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27BDBBFE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79A642EC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BF17164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大阪府大阪市城東区新喜多２丁目</w:t>
                            </w:r>
                          </w:p>
                          <w:p w14:paraId="7A6249FF" w14:textId="651B1B41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５番３０号</w:t>
                            </w:r>
                          </w:p>
                        </w:tc>
                      </w:tr>
                    </w:tbl>
                    <w:p w14:paraId="34E1B898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8C926AA" wp14:editId="17DD0BB8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725515194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58841C3A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2B5E919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5360015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07BC292B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5360015</w:t>
                                  </w:r>
                                </w:p>
                              </w:tc>
                            </w:tr>
                          </w:tbl>
                          <w:p w14:paraId="5F3BD37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926AA" id="_x0000_s1172" type="#_x0000_t202" style="position:absolute;left:0;text-align:left;margin-left:98pt;margin-top:-4.25pt;width:150.65pt;height:36.9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rVgrX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58841C3A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2B5E919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5360015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07BC292B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5360015</w:t>
                            </w:r>
                          </w:p>
                        </w:tc>
                      </w:tr>
                    </w:tbl>
                    <w:p w14:paraId="5F3BD375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E9756FA" w14:textId="77777777" w:rsidR="00ED06BF" w:rsidRDefault="00ED06BF">
      <w:pPr>
        <w:sectPr w:rsidR="00ED06BF" w:rsidSect="00ED06BF">
          <w:headerReference w:type="default" r:id="rId71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 wp14:anchorId="16176205" wp14:editId="1A181AEF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66062294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563C72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FDC3367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6DACE981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72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1D86FA11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5E342FE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76205" id="_x0000_s1173" type="#_x0000_t202" style="position:absolute;left:0;text-align:left;margin-left:4.2pt;margin-top:267.8pt;width:176.1pt;height:69.55pt;z-index:-25143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LP4ris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5563C72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FDC3367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6DACE981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73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1D86FA11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5E342FE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0448" behindDoc="1" locked="0" layoutInCell="1" allowOverlap="1" wp14:anchorId="29CDF062" wp14:editId="5C8BA3DC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338604439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1472" behindDoc="1" locked="0" layoutInCell="1" allowOverlap="1" wp14:anchorId="741A1AF7" wp14:editId="28897316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83265098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3C10E87C" wp14:editId="6FB3C08D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93174763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376CFD3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0E87C" id="_x0000_s1174" type="#_x0000_t202" style="position:absolute;left:0;text-align:left;margin-left:156.15pt;margin-top:340pt;width:92.4pt;height:18pt;z-index:-25143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P8pJgIAAE4EAAAOAAAAZHJzL2Uyb0RvYy54bWysVE2P2jAQvVfqf7B8Lwnslq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Iig/yk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3376CFD3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DEEC374" wp14:editId="2BCD1814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70017242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4CA1D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EC374" id="_x0000_s1175" type="#_x0000_t202" style="position:absolute;left:0;text-align:left;margin-left:0;margin-top:176.6pt;width:238pt;height:27.35pt;z-index:251877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CTndWW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2224CA1D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621700F" wp14:editId="7BD4E383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14456843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B2B7815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9C58FD4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株式会社永光</w:t>
                                  </w:r>
                                </w:p>
                              </w:tc>
                            </w:tr>
                          </w:tbl>
                          <w:p w14:paraId="6DAA7CB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1700F" id="_x0000_s1176" type="#_x0000_t202" style="position:absolute;left:0;text-align:left;margin-left:0;margin-top:139.45pt;width:237.45pt;height:27.35pt;z-index:251876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DJVTSn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B2B7815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9C58FD4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株式会社永光</w:t>
                            </w:r>
                          </w:p>
                        </w:tc>
                      </w:tr>
                    </w:tbl>
                    <w:p w14:paraId="6DAA7CB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129005E" wp14:editId="0CFFDFA8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44545865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F56F86E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4EF6733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668552D3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9005E" id="_x0000_s1177" type="#_x0000_t202" style="position:absolute;left:0;text-align:left;margin-left:186.75pt;margin-top:117.4pt;width:237.95pt;height:21.5pt;z-index:251878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Ehq8l/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F56F86E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4EF6733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668552D3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F33EAC6" wp14:editId="15C2975B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23308412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0861913A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30963332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0D36BF9D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大阪府豊中市利倉１丁目１７番１号</w:t>
                                  </w:r>
                                </w:p>
                              </w:tc>
                            </w:tr>
                          </w:tbl>
                          <w:p w14:paraId="220D117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3EAC6" id="_x0000_s1178" type="#_x0000_t202" style="position:absolute;left:0;text-align:left;margin-left:186.25pt;margin-top:74.45pt;width:237.45pt;height:44.1pt;z-index:2518753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Pxt+QTbAQAAmg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0861913A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30963332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0D36BF9D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大阪府豊中市利倉１丁目１７番１号</w:t>
                            </w:r>
                          </w:p>
                        </w:tc>
                      </w:tr>
                    </w:tbl>
                    <w:p w14:paraId="220D117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5354756" wp14:editId="47FEA0CF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258759341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3FEE1EA0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1D3945E8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5610845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393BA322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5610845</w:t>
                                  </w:r>
                                </w:p>
                              </w:tc>
                            </w:tr>
                          </w:tbl>
                          <w:p w14:paraId="2D19C0B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54756" id="_x0000_s1179" type="#_x0000_t202" style="position:absolute;left:0;text-align:left;margin-left:98pt;margin-top:-4.25pt;width:150.65pt;height:36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DRIEdd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3FEE1EA0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1D3945E8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5610845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393BA322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5610845</w:t>
                            </w:r>
                          </w:p>
                        </w:tc>
                      </w:tr>
                    </w:tbl>
                    <w:p w14:paraId="2D19C0B6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5EF06945" w14:textId="77777777" w:rsidR="00ED06BF" w:rsidRDefault="00ED06BF">
      <w:pPr>
        <w:sectPr w:rsidR="00ED06BF" w:rsidSect="00ED06BF">
          <w:headerReference w:type="default" r:id="rId74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 wp14:anchorId="0E6BF4A0" wp14:editId="5E946648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7301024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5D24F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46007A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03133990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75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13940841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10D6F4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BF4A0" id="_x0000_s1180" type="#_x0000_t202" style="position:absolute;left:0;text-align:left;margin-left:4.2pt;margin-top:267.8pt;width:176.1pt;height:69.55pt;z-index:-25142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CGHWd4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145D24F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46007A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03133990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76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13940841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10D6F4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0688" behindDoc="1" locked="0" layoutInCell="1" allowOverlap="1" wp14:anchorId="7E24AEEB" wp14:editId="60577A9C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155017212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712" behindDoc="1" locked="0" layoutInCell="1" allowOverlap="1" wp14:anchorId="17079BA6" wp14:editId="19EAF524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058267060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65CB24A4" wp14:editId="3D499B1E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41119311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41B62DE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B24A4" id="_x0000_s1181" type="#_x0000_t202" style="position:absolute;left:0;text-align:left;margin-left:156.15pt;margin-top:340pt;width:92.4pt;height:18pt;z-index:-25142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QvqJgIAAE4EAAAOAAAAZHJzL2Uyb0RvYy54bWysVE2P2jAQvVfqf7B8Lwlso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P+VC+o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241B62DE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BD0AB2F" wp14:editId="1F440963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90718042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F7EF2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0AB2F" id="_x0000_s1182" type="#_x0000_t202" style="position:absolute;left:0;text-align:left;margin-left:0;margin-top:176.6pt;width:238pt;height:27.35pt;z-index:25188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UkQl3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7FEF7EF2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028D03E" wp14:editId="08C9939F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76158667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D0BD5D3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E16D591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株式会社紀和製作所</w:t>
                                  </w:r>
                                </w:p>
                              </w:tc>
                            </w:tr>
                          </w:tbl>
                          <w:p w14:paraId="6A16B15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8D03E" id="_x0000_s1183" type="#_x0000_t202" style="position:absolute;left:0;text-align:left;margin-left:0;margin-top:139.45pt;width:237.45pt;height:27.35pt;z-index:251886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kY4R1N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D0BD5D3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E16D591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株式会社紀和製作所</w:t>
                            </w:r>
                          </w:p>
                        </w:tc>
                      </w:tr>
                    </w:tbl>
                    <w:p w14:paraId="6A16B154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830FDF9" wp14:editId="4A8C10AC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53731167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59BFE62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7EBA168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C7AA2C8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0FDF9" id="_x0000_s1184" type="#_x0000_t202" style="position:absolute;left:0;text-align:left;margin-left:186.75pt;margin-top:117.4pt;width:237.95pt;height:21.5pt;z-index:251888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KAHnMr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59BFE62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7EBA168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4C7AA2C8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A6880CE" wp14:editId="16225560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11505376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4A38B908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BC852C3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F1BD7F5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大阪府門真市城垣町３番２４号</w:t>
                                  </w:r>
                                </w:p>
                              </w:tc>
                            </w:tr>
                          </w:tbl>
                          <w:p w14:paraId="7D1F386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880CE" id="_x0000_s1185" type="#_x0000_t202" style="position:absolute;left:0;text-align:left;margin-left:186.25pt;margin-top:74.45pt;width:237.45pt;height:44.1pt;z-index:251885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By5cI6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4A38B908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BC852C3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F1BD7F5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大阪府門真市城垣町３番２４号</w:t>
                            </w:r>
                          </w:p>
                        </w:tc>
                      </w:tr>
                    </w:tbl>
                    <w:p w14:paraId="7D1F3860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E320523" wp14:editId="1FFBF193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27769271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B6A1567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17087A95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5710072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3B5372DB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5710072</w:t>
                                  </w:r>
                                </w:p>
                              </w:tc>
                            </w:tr>
                          </w:tbl>
                          <w:p w14:paraId="7FC3BBB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20523" id="_x0000_s1186" type="#_x0000_t202" style="position:absolute;left:0;text-align:left;margin-left:98pt;margin-top:-4.25pt;width:150.65pt;height:36.9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Eju/1XbAQAAmg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B6A1567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17087A95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5710072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3B5372DB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5710072</w:t>
                            </w:r>
                          </w:p>
                        </w:tc>
                      </w:tr>
                    </w:tbl>
                    <w:p w14:paraId="7FC3BBB9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48035B9A" w14:textId="77777777" w:rsidR="00ED06BF" w:rsidRDefault="00ED06BF">
      <w:pPr>
        <w:sectPr w:rsidR="00ED06BF" w:rsidSect="00ED06BF">
          <w:headerReference w:type="default" r:id="rId77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1" allowOverlap="1" wp14:anchorId="1F6F506C" wp14:editId="0C6D05AC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87104869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B0956A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104EB0D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5E31653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78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63DC4F68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5DF402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F506C" id="_x0000_s1187" type="#_x0000_t202" style="position:absolute;left:0;text-align:left;margin-left:4.2pt;margin-top:267.8pt;width:176.1pt;height:69.55pt;z-index:-25141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TEbJQIAAEw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NO58EhuKZ3soXwkHhLNEvJObmnraCh+eBJImaAzSeXikRRug2tBbnFWAP/92HuOJKvJy1pLGCu5/&#10;HAUqzsxXSyRGQQ4GDsZ+MOyxuQOS7YRekJPJpAsYzGBqhOaF5L+OVcglrKRaBQ+DeRfOSqfnI9V6&#10;nYJIdk6Erd05OdAdEX7uXgS6noZABD7AoD6Rv2HjHHvmY30MoOtE1RXFXjck2UR2/7zim/h9n6Ku&#10;P4HVL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NYBMRs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5B0956A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104EB0D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5E31653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79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63DC4F68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5DF402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0928" behindDoc="1" locked="0" layoutInCell="1" allowOverlap="1" wp14:anchorId="4D7F4112" wp14:editId="25F0221D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308630729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1952" behindDoc="1" locked="0" layoutInCell="1" allowOverlap="1" wp14:anchorId="08596C75" wp14:editId="69A287A3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118686928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1B3A6ED4" wp14:editId="2BBA8319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55894529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69617A2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6ED4" id="_x0000_s1188" type="#_x0000_t202" style="position:absolute;left:0;text-align:left;margin-left:156.15pt;margin-top:340pt;width:92.4pt;height:18pt;z-index:-25141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MnV4YS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669617A2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D4425E2" wp14:editId="2A6E13BD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22122942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5902E5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425E2" id="_x0000_s1189" type="#_x0000_t202" style="position:absolute;left:0;text-align:left;margin-left:0;margin-top:176.6pt;width:238pt;height:27.35pt;z-index:251897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Amdj5Z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015902E5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BF7FBD2" wp14:editId="5384900A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1632847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D8D449D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94956A2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株式会社オーケーメンテ</w:t>
                                  </w:r>
                                </w:p>
                              </w:tc>
                            </w:tr>
                          </w:tbl>
                          <w:p w14:paraId="3F8E2AF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7FBD2" id="_x0000_s1190" type="#_x0000_t202" style="position:absolute;left:0;text-align:left;margin-left:0;margin-top:139.45pt;width:237.45pt;height:27.35pt;z-index:251896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CECp3N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D8D449D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94956A2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株式会社オーケーメンテ</w:t>
                            </w:r>
                          </w:p>
                        </w:tc>
                      </w:tr>
                    </w:tbl>
                    <w:p w14:paraId="3F8E2AFA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F96A6ED" wp14:editId="718E9D06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03085655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5D30FCB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810567F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5D11A76D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6A6ED" id="_x0000_s1191" type="#_x0000_t202" style="position:absolute;left:0;text-align:left;margin-left:186.75pt;margin-top:117.4pt;width:237.95pt;height:21.5pt;z-index:25189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CJf28k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5D30FCB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810567F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5D11A76D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72AE199" wp14:editId="131D6C26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770720823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CEFB3BC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7EF27FAF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7B605FD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大阪府東大阪市中新開２丁目</w:t>
                                  </w:r>
                                </w:p>
                                <w:p w14:paraId="38194819" w14:textId="5897EEEE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１３番１８号</w:t>
                                  </w:r>
                                </w:p>
                              </w:tc>
                            </w:tr>
                          </w:tbl>
                          <w:p w14:paraId="52CF062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AE199" id="_x0000_s1192" type="#_x0000_t202" style="position:absolute;left:0;text-align:left;margin-left:186.25pt;margin-top:74.45pt;width:237.45pt;height:44.1pt;z-index:251895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D14ZH/bAQAAmg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CEFB3BC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7EF27FAF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7B605FD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大阪府東大阪市中新開２丁目</w:t>
                            </w:r>
                          </w:p>
                          <w:p w14:paraId="38194819" w14:textId="5897EEEE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１３番１８号</w:t>
                            </w:r>
                          </w:p>
                        </w:tc>
                      </w:tr>
                    </w:tbl>
                    <w:p w14:paraId="52CF062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ACA9ECE" wp14:editId="7A3B3D18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95171507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1F18DFF5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23A13C86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5780911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7B9BB26C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5780911</w:t>
                                  </w:r>
                                </w:p>
                              </w:tc>
                            </w:tr>
                          </w:tbl>
                          <w:p w14:paraId="1854844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A9ECE" id="_x0000_s1193" type="#_x0000_t202" style="position:absolute;left:0;text-align:left;margin-left:98pt;margin-top:-4.25pt;width:150.65pt;height:36.9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QNdom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1F18DFF5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23A13C86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5780911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7B9BB26C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5780911</w:t>
                            </w:r>
                          </w:p>
                        </w:tc>
                      </w:tr>
                    </w:tbl>
                    <w:p w14:paraId="18548443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43DDED20" w14:textId="77777777" w:rsidR="00ED06BF" w:rsidRDefault="00ED06BF">
      <w:pPr>
        <w:sectPr w:rsidR="00ED06BF" w:rsidSect="00ED06BF">
          <w:headerReference w:type="default" r:id="rId80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 wp14:anchorId="4DA3B016" wp14:editId="1BA72B43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940020108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E55103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305BB4B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4930CD29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81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703B815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5DD286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3B016" id="_x0000_s1194" type="#_x0000_t202" style="position:absolute;left:0;text-align:left;margin-left:4.2pt;margin-top:267.8pt;width:176.1pt;height:69.55pt;z-index:-25140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EHMJQIAAEw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NO58ERuKZ3soXwkHhLNEvJObmnraCh+eBJImaAzSeXikRRug2tBbnFWAP/92HuOJKvJy1pLGCu5/&#10;HAUqzsxXSyRGQQ4GDsZ+MOyxuQOS7YRekJPJpAsYzGBqhOaF5L+OVcglrKRaBQ+DeRfOSqfnI9V6&#10;nYJIdk6Erd05OdAdEX7uXgS6noZABD7AoD6Rv2HjHHvmY30MoOtE1RXFXjck2UR2/7zim/h9n6Ku&#10;P4HVL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B6cQcw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4E55103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305BB4B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4930CD29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82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703B815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5DD286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1168" behindDoc="1" locked="0" layoutInCell="1" allowOverlap="1" wp14:anchorId="7733790F" wp14:editId="0CB83ED8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846780510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2192" behindDoc="1" locked="0" layoutInCell="1" allowOverlap="1" wp14:anchorId="134FAAD4" wp14:editId="72594FFE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539456058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675EC054" wp14:editId="39053680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04542879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3034BF8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EC054" id="_x0000_s1195" type="#_x0000_t202" style="position:absolute;left:0;text-align:left;margin-left:156.15pt;margin-top:340pt;width:92.4pt;height:18pt;z-index:-25140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DdksDg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23034BF8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8089A21" wp14:editId="1D0D9E5C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26122702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DA00DE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89A21" id="_x0000_s1196" type="#_x0000_t202" style="position:absolute;left:0;text-align:left;margin-left:0;margin-top:176.6pt;width:238pt;height:27.35pt;z-index:251908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Dcp/PX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47DA00DE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E80F601" wp14:editId="246A6240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61139615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2AC3F06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0366ACE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サンユーニッキ株式会社</w:t>
                                  </w:r>
                                </w:p>
                              </w:tc>
                            </w:tr>
                          </w:tbl>
                          <w:p w14:paraId="14FA890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0F601" id="_x0000_s1197" type="#_x0000_t202" style="position:absolute;left:0;text-align:left;margin-left:0;margin-top:139.45pt;width:237.45pt;height:27.35pt;z-index:251907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DyNuRW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2AC3F06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0366ACE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サンユーニッキ株式会社</w:t>
                            </w:r>
                          </w:p>
                        </w:tc>
                      </w:tr>
                    </w:tbl>
                    <w:p w14:paraId="14FA8906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047FB95" wp14:editId="048B3DCD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83676108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F1C9C57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942B4BE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77A67BBC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7FB95" id="_x0000_s1198" type="#_x0000_t202" style="position:absolute;left:0;text-align:left;margin-left:186.75pt;margin-top:117.4pt;width:237.95pt;height:21.5pt;z-index:251909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BXsdwX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F1C9C57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942B4BE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77A67BBC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CCE9D90" wp14:editId="4D7F9114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958394754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494F709D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35398E37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7C11935E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大阪府吹田市東御旅町４番３４号</w:t>
                                  </w:r>
                                </w:p>
                              </w:tc>
                            </w:tr>
                          </w:tbl>
                          <w:p w14:paraId="07A00D6E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E9D90" id="_x0000_s1199" type="#_x0000_t202" style="position:absolute;left:0;text-align:left;margin-left:186.25pt;margin-top:74.45pt;width:237.45pt;height:44.1pt;z-index:251906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DHDin1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494F709D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35398E37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7C11935E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大阪府吹田市東御旅町４番３４号</w:t>
                            </w:r>
                          </w:p>
                        </w:tc>
                      </w:tr>
                    </w:tbl>
                    <w:p w14:paraId="07A00D6E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1ED782B" wp14:editId="7E27E388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447748840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1BE5829A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257025C8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5640033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5A6626A6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5640033</w:t>
                                  </w:r>
                                </w:p>
                              </w:tc>
                            </w:tr>
                          </w:tbl>
                          <w:p w14:paraId="4ED00EA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D782B" id="_x0000_s1200" type="#_x0000_t202" style="position:absolute;left:0;text-align:left;margin-left:98pt;margin-top:-4.25pt;width:150.65pt;height:36.9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AWoYit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1BE5829A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257025C8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5640033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5A6626A6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5640033</w:t>
                            </w:r>
                          </w:p>
                        </w:tc>
                      </w:tr>
                    </w:tbl>
                    <w:p w14:paraId="4ED00EAF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33DEB7B9" w14:textId="77777777" w:rsidR="00ED06BF" w:rsidRDefault="00ED06BF">
      <w:pPr>
        <w:sectPr w:rsidR="00ED06BF" w:rsidSect="00ED06BF">
          <w:headerReference w:type="default" r:id="rId83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1" allowOverlap="1" wp14:anchorId="5B50D769" wp14:editId="4764AC7D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70365426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2759D5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521169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416CD42F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84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0714D86F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45BFC72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0D769" id="_x0000_s1201" type="#_x0000_t202" style="position:absolute;left:0;text-align:left;margin-left:4.2pt;margin-top:267.8pt;width:176.1pt;height:69.55pt;z-index:-25139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DkVJAIAAEwEAAAOAAAAZHJzL2Uyb0RvYy54bWysVF1v2yAUfZ+0/4B4X5yPNY2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wwg5FS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32759D5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521169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416CD42F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85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0714D86F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45BFC72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1408" behindDoc="1" locked="0" layoutInCell="1" allowOverlap="1" wp14:anchorId="7C3A0CFA" wp14:editId="5A10BD4B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485285266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2432" behindDoc="1" locked="0" layoutInCell="1" allowOverlap="1" wp14:anchorId="4F3AC46E" wp14:editId="1C8E962A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927118794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 wp14:anchorId="252399CF" wp14:editId="61D057CA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34518132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AD5AB8F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99CF" id="_x0000_s1202" type="#_x0000_t202" style="position:absolute;left:0;text-align:left;margin-left:156.15pt;margin-top:340pt;width:92.4pt;height:18pt;z-index:-25139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REvJgIAAE4EAAAOAAAAZHJzL2Uyb0RvYy54bWysVE2P2jAQvVfqf7B8Lwlsy6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IolES8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6AD5AB8F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0C4C610" wp14:editId="67EF19F1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27492298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DEE4C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4C610" id="_x0000_s1203" type="#_x0000_t202" style="position:absolute;left:0;text-align:left;margin-left:0;margin-top:176.6pt;width:238pt;height:27.35pt;z-index:251918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G/y2Yb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47EDEE4C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AC3335A" wp14:editId="0D95E6C1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76323111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9878444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E554D69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株式会社摂津山・エンジニアリング</w:t>
                                  </w:r>
                                </w:p>
                              </w:tc>
                            </w:tr>
                          </w:tbl>
                          <w:p w14:paraId="0EEA1DB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3335A" id="_x0000_s1204" type="#_x0000_t202" style="position:absolute;left:0;text-align:left;margin-left:0;margin-top:139.45pt;width:237.45pt;height:27.35pt;z-index:251917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BpbisP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9878444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E554D69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株式会社摂津山・エンジニアリング</w:t>
                            </w:r>
                          </w:p>
                        </w:tc>
                      </w:tr>
                    </w:tbl>
                    <w:p w14:paraId="0EEA1DB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AC23289" wp14:editId="171982FF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86869758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C2F20AB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F9B1987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570504AE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23289" id="_x0000_s1205" type="#_x0000_t202" style="position:absolute;left:0;text-align:left;margin-left:186.75pt;margin-top:117.4pt;width:237.95pt;height:21.5pt;z-index:251919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JtkTDv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C2F20AB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F9B1987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570504AE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8C32037" wp14:editId="00B7C4F0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624335094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28446D9D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36D1413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4AA7F3E5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大阪府茨木市横江１丁目１８番１２号</w:t>
                                  </w:r>
                                </w:p>
                              </w:tc>
                            </w:tr>
                          </w:tbl>
                          <w:p w14:paraId="642DD63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32037" id="_x0000_s1206" type="#_x0000_t202" style="position:absolute;left:0;text-align:left;margin-left:186.25pt;margin-top:74.45pt;width:237.45pt;height:44.1pt;z-index:251916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OypbJLbAQAAmg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28446D9D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36D1413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4AA7F3E5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大阪府茨木市横江１丁目１８番１２号</w:t>
                            </w:r>
                          </w:p>
                        </w:tc>
                      </w:tr>
                    </w:tbl>
                    <w:p w14:paraId="642DD635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50ACE55" wp14:editId="2A9A4DA0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215198012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255FAEE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29B39CB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5670865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0804FC76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5670865</w:t>
                                  </w:r>
                                </w:p>
                              </w:tc>
                            </w:tr>
                          </w:tbl>
                          <w:p w14:paraId="778861E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ACE55" id="_x0000_s1207" type="#_x0000_t202" style="position:absolute;left:0;text-align:left;margin-left:98pt;margin-top:-4.25pt;width:150.65pt;height:36.9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MHk0svbAQAAmg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255FAEE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29B39CB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5670865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0804FC76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5670865</w:t>
                            </w:r>
                          </w:p>
                        </w:tc>
                      </w:tr>
                    </w:tbl>
                    <w:p w14:paraId="778861E9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23AF88C" w14:textId="77777777" w:rsidR="00ED06BF" w:rsidRDefault="00ED06BF">
      <w:pPr>
        <w:sectPr w:rsidR="00ED06BF" w:rsidSect="00ED06BF">
          <w:headerReference w:type="default" r:id="rId86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 wp14:anchorId="7CA0C1AF" wp14:editId="3E3354DE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26716865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0AC457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BF18267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2B248EA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87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3481449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5E31C107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0C1AF" id="_x0000_s1208" type="#_x0000_t202" style="position:absolute;left:0;text-align:left;margin-left:4.2pt;margin-top:267.8pt;width:176.1pt;height:69.55pt;z-index:-25138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vzoTki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00AC457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BF18267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2B248EA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88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3481449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5E31C107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31648" behindDoc="1" locked="0" layoutInCell="1" allowOverlap="1" wp14:anchorId="524B954D" wp14:editId="38AB7DD8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994729402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1" locked="0" layoutInCell="1" allowOverlap="1" wp14:anchorId="26079D43" wp14:editId="0D28EC5C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322321349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33696" behindDoc="1" locked="0" layoutInCell="1" allowOverlap="1" wp14:anchorId="760030CD" wp14:editId="005D2F33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72311442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1E77519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030CD" id="_x0000_s1209" type="#_x0000_t202" style="position:absolute;left:0;text-align:left;margin-left:156.15pt;margin-top:340pt;width:92.4pt;height:18pt;z-index:-25138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BCxGbA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31E77519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1E85B6C" wp14:editId="1A07F1F0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21216354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013AB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85B6C" id="_x0000_s1210" type="#_x0000_t202" style="position:absolute;left:0;text-align:left;margin-left:0;margin-top:176.6pt;width:238pt;height:27.35pt;z-index:251928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EVZzh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409013AB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DD952C5" wp14:editId="55491FA5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10429001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EF826FA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8592548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株式会社ミツヤ製作所</w:t>
                                  </w:r>
                                </w:p>
                              </w:tc>
                            </w:tr>
                          </w:tbl>
                          <w:p w14:paraId="50FC2D4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952C5" id="_x0000_s1211" type="#_x0000_t202" style="position:absolute;left:0;text-align:left;margin-left:0;margin-top:139.45pt;width:237.45pt;height:27.35pt;z-index:251927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CBSoRC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EF826FA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8592548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株式会社ミツヤ製作所</w:t>
                            </w:r>
                          </w:p>
                        </w:tc>
                      </w:tr>
                    </w:tbl>
                    <w:p w14:paraId="50FC2D45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14FE550" wp14:editId="211D2F3E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52266460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779F471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B250D3F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3CA362A0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FE550" id="_x0000_s1212" type="#_x0000_t202" style="position:absolute;left:0;text-align:left;margin-left:186.75pt;margin-top:117.4pt;width:237.95pt;height:21.5pt;z-index:251929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GaQFxH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779F471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B250D3F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3CA362A0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7AA16B1" wp14:editId="533574D8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445019128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44FCAF49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7F6B4DE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E859046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大阪府東大阪市新喜多１丁目６番２５号</w:t>
                                  </w:r>
                                </w:p>
                              </w:tc>
                            </w:tr>
                          </w:tbl>
                          <w:p w14:paraId="2CDD65E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A16B1" id="_x0000_s1213" type="#_x0000_t202" style="position:absolute;left:0;text-align:left;margin-left:186.25pt;margin-top:74.45pt;width:237.45pt;height:44.1pt;z-index:251926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C0cknh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44FCAF49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7F6B4DE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E859046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大阪府東大阪市新喜多１丁目６番２５号</w:t>
                            </w:r>
                          </w:p>
                        </w:tc>
                      </w:tr>
                    </w:tbl>
                    <w:p w14:paraId="2CDD65E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4D055B7" wp14:editId="07751FC1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996660650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3EBD72E0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0C8EEDA6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5770052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23FA583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5770052</w:t>
                                  </w:r>
                                </w:p>
                              </w:tc>
                            </w:tr>
                          </w:tbl>
                          <w:p w14:paraId="04ECBE8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055B7" id="_x0000_s1214" type="#_x0000_t202" style="position:absolute;left:0;text-align:left;margin-left:98pt;margin-top:-4.25pt;width:150.65pt;height:36.9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pibxe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3EBD72E0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0C8EEDA6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5770052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23FA583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5770052</w:t>
                            </w:r>
                          </w:p>
                        </w:tc>
                      </w:tr>
                    </w:tbl>
                    <w:p w14:paraId="04ECBE84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2B5DB926" w14:textId="77777777" w:rsidR="00ED06BF" w:rsidRDefault="00ED06BF">
      <w:pPr>
        <w:sectPr w:rsidR="00ED06BF" w:rsidSect="00ED06BF">
          <w:headerReference w:type="default" r:id="rId89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334FF386" wp14:editId="1D3E2F4D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92532029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EE33B3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E62703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017898C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90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0A8A8C4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00341BD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FF386" id="_x0000_s1215" type="#_x0000_t202" style="position:absolute;left:0;text-align:left;margin-left:4.2pt;margin-top:267.8pt;width:176.1pt;height:69.55pt;z-index:-25137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HXoKg8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2EE33B3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E62703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017898C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91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0A8A8C4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00341BD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1888" behindDoc="1" locked="0" layoutInCell="1" allowOverlap="1" wp14:anchorId="75A96BB8" wp14:editId="7F966E5F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717015220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42912" behindDoc="1" locked="0" layoutInCell="1" allowOverlap="1" wp14:anchorId="49152E85" wp14:editId="4CA66F78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876120598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280F2F8E" wp14:editId="69A00FB5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31286581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FC7836C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F2F8E" id="_x0000_s1216" type="#_x0000_t202" style="position:absolute;left:0;text-align:left;margin-left:156.15pt;margin-top:340pt;width:92.4pt;height:18pt;z-index:-25137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0sDUMy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4FC7836C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C878AA4" wp14:editId="36DE8108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74275569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7428E4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78AA4" id="_x0000_s1217" type="#_x0000_t202" style="position:absolute;left:0;text-align:left;margin-left:0;margin-top:176.6pt;width:238pt;height:27.35pt;z-index:251938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L4j0Wv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707428E4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108E660" wp14:editId="1D7ABBE1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94414897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5A852C0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DF546C1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株式会社阪口製作所</w:t>
                                  </w:r>
                                </w:p>
                              </w:tc>
                            </w:tr>
                          </w:tbl>
                          <w:p w14:paraId="457B542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8E660" id="_x0000_s1218" type="#_x0000_t202" style="position:absolute;left:0;text-align:left;margin-left:0;margin-top:139.45pt;width:237.45pt;height:27.35pt;z-index:251937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HdmcY9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5A852C0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DF546C1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株式会社阪口製作所</w:t>
                            </w:r>
                          </w:p>
                        </w:tc>
                      </w:tr>
                    </w:tbl>
                    <w:p w14:paraId="457B542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88679C3" wp14:editId="29F9EB35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88827754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847A990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8ADA2B5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040A871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679C3" id="_x0000_s1219" type="#_x0000_t202" style="position:absolute;left:0;text-align:left;margin-left:186.75pt;margin-top:117.4pt;width:237.95pt;height:21.5pt;z-index:251939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Cc5lqb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847A990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8ADA2B5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4040A871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3C12106" wp14:editId="531CDC0A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2043923493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0875DA37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68EF5BD1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41A23FC9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大阪府大東市寺川３丁目１番４５号</w:t>
                                  </w:r>
                                </w:p>
                              </w:tc>
                            </w:tr>
                          </w:tbl>
                          <w:p w14:paraId="2C411B71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C12106" id="_x0000_s1220" type="#_x0000_t202" style="position:absolute;left:0;text-align:left;margin-left:186.25pt;margin-top:74.45pt;width:237.45pt;height:44.1pt;z-index:251936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ClLYtN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0875DA37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68EF5BD1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41A23FC9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大阪府大東市寺川３丁目１番４５号</w:t>
                            </w:r>
                          </w:p>
                        </w:tc>
                      </w:tr>
                    </w:tbl>
                    <w:p w14:paraId="2C411B71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5324506" wp14:editId="448EC568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24235058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52AC4FBC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5203826F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5740014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BAFCF30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5740014</w:t>
                                  </w:r>
                                </w:p>
                              </w:tc>
                            </w:tr>
                          </w:tbl>
                          <w:p w14:paraId="377BBD5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24506" id="_x0000_s1221" type="#_x0000_t202" style="position:absolute;left:0;text-align:left;margin-left:98pt;margin-top:-4.25pt;width:150.65pt;height:36.9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52AC4FBC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5203826F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5740014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BAFCF30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5740014</w:t>
                            </w:r>
                          </w:p>
                        </w:tc>
                      </w:tr>
                    </w:tbl>
                    <w:p w14:paraId="377BBD55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4594B9AD" w14:textId="77777777" w:rsidR="00ED06BF" w:rsidRDefault="00ED06BF">
      <w:pPr>
        <w:sectPr w:rsidR="00ED06BF" w:rsidSect="00ED06BF">
          <w:headerReference w:type="default" r:id="rId92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3437F289" wp14:editId="61603DBF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77896591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D2BEA3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8C5BCA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24E2A5F0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93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2604B12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D0D955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7F289" id="_x0000_s1222" type="#_x0000_t202" style="position:absolute;left:0;text-align:left;margin-left:4.2pt;margin-top:267.8pt;width:176.1pt;height:69.55pt;z-index:-25136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KozG5w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2D2BEA3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8C5BCA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24E2A5F0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94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2604B12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D0D955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2128" behindDoc="1" locked="0" layoutInCell="1" allowOverlap="1" wp14:anchorId="442DA945" wp14:editId="26C39096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922082271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3152" behindDoc="1" locked="0" layoutInCell="1" allowOverlap="1" wp14:anchorId="378EA023" wp14:editId="75A229CA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26437786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692A2ABC" wp14:editId="11B64DFC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61544628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58D001E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A2ABC" id="_x0000_s1223" type="#_x0000_t202" style="position:absolute;left:0;text-align:left;margin-left:156.15pt;margin-top:340pt;width:92.4pt;height:18pt;z-index:-25136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KjhcP4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258D001E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9DA6E4D" wp14:editId="6BC64AD3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70047559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1EB8A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A6E4D" id="_x0000_s1224" type="#_x0000_t202" style="position:absolute;left:0;text-align:left;margin-left:0;margin-top:176.6pt;width:238pt;height:27.35pt;z-index:251949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WTr/+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1421EB8A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1316C1A" wp14:editId="500CE734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02164362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E87BA64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9ED4549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株式会社タックデザイン</w:t>
                                  </w:r>
                                </w:p>
                              </w:tc>
                            </w:tr>
                          </w:tbl>
                          <w:p w14:paraId="780662FE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16C1A" id="_x0000_s1225" type="#_x0000_t202" style="position:absolute;left:0;text-align:left;margin-left:0;margin-top:139.45pt;width:237.45pt;height:27.35pt;z-index:251948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k1GnXd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E87BA64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9ED4549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株式会社タックデザイン</w:t>
                            </w:r>
                          </w:p>
                        </w:tc>
                      </w:tr>
                    </w:tbl>
                    <w:p w14:paraId="780662FE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A0E93DA" wp14:editId="3C4AE37E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18931740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B911E52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3DE8B42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7945043B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0E93DA" id="_x0000_s1226" type="#_x0000_t202" style="position:absolute;left:0;text-align:left;margin-left:186.75pt;margin-top:117.4pt;width:237.95pt;height:21.5pt;z-index:251950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Ay/fbT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B911E52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3DE8B42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7945043B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00635B0" wp14:editId="29465D68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108029936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0481335B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5576314E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00DC7347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大阪府大阪市東淀川区瑞光３丁目</w:t>
                                  </w:r>
                                </w:p>
                                <w:p w14:paraId="324E64E3" w14:textId="7D1099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２番２９号</w:t>
                                  </w:r>
                                </w:p>
                              </w:tc>
                            </w:tr>
                          </w:tbl>
                          <w:p w14:paraId="6B9BEA3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635B0" id="_x0000_s1227" type="#_x0000_t202" style="position:absolute;left:0;text-align:left;margin-left:186.25pt;margin-top:74.45pt;width:237.45pt;height:44.1pt;z-index:251947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DeXSNE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0481335B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5576314E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00DC7347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大阪府大阪市東淀川区瑞光３丁目</w:t>
                            </w:r>
                          </w:p>
                          <w:p w14:paraId="324E64E3" w14:textId="7D1099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２番２９号</w:t>
                            </w:r>
                          </w:p>
                        </w:tc>
                      </w:tr>
                    </w:tbl>
                    <w:p w14:paraId="6B9BEA32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B7A28AA" wp14:editId="6876B8FA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843258967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CCAE1CC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28768A0A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5330005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69A6969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5330005</w:t>
                                  </w:r>
                                </w:p>
                              </w:tc>
                            </w:tr>
                          </w:tbl>
                          <w:p w14:paraId="1E45243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A28AA" id="_x0000_s1228" type="#_x0000_t202" style="position:absolute;left:0;text-align:left;margin-left:98pt;margin-top:-4.25pt;width:150.65pt;height:36.9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V9ci2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CCAE1CC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28768A0A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5330005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69A6969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5330005</w:t>
                            </w:r>
                          </w:p>
                        </w:tc>
                      </w:tr>
                    </w:tbl>
                    <w:p w14:paraId="1E45243B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75A40EA4" w14:textId="77777777" w:rsidR="00ED06BF" w:rsidRDefault="00ED06BF">
      <w:pPr>
        <w:sectPr w:rsidR="00ED06BF" w:rsidSect="00ED06BF">
          <w:headerReference w:type="default" r:id="rId95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2DA34A01" wp14:editId="6C5AD384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75591898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2560B8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4A06239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688F81D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96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6474DADD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71FD2E3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34A01" id="_x0000_s1229" type="#_x0000_t202" style="position:absolute;left:0;text-align:left;margin-left:4.2pt;margin-top:267.8pt;width:176.1pt;height:69.55pt;z-index:-25135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n/66Bi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52560B8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4A06239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688F81D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97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6474DADD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71FD2E3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2368" behindDoc="1" locked="0" layoutInCell="1" allowOverlap="1" wp14:anchorId="73714FE8" wp14:editId="5D137948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986279487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3392" behindDoc="1" locked="0" layoutInCell="1" allowOverlap="1" wp14:anchorId="4F209EB0" wp14:editId="3174B67B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449148539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65895FC7" wp14:editId="622C3FFD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57360348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CB5000F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95FC7" id="_x0000_s1230" type="#_x0000_t202" style="position:absolute;left:0;text-align:left;margin-left:156.15pt;margin-top:340pt;width:92.4pt;height:18pt;z-index:-25135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BoeJQIAAE4EAAAOAAAAZHJzL2Uyb0RvYy54bWysVE2P2jAQvVfqf7B8Lwnslq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rZwaHi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7CB5000F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69FBFED" wp14:editId="4992B9F8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02048178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B4202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FBFED" id="_x0000_s1231" type="#_x0000_t202" style="position:absolute;left:0;text-align:left;margin-left:0;margin-top:176.6pt;width:238pt;height:27.35pt;z-index:251959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Hah0zf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3ACB4202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CF534E4" wp14:editId="05FAC17C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69126094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C78EBB5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A7C453C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株式会社マヤエンジニアリング</w:t>
                                  </w:r>
                                </w:p>
                              </w:tc>
                            </w:tr>
                          </w:tbl>
                          <w:p w14:paraId="75F7619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534E4" id="_x0000_s1232" type="#_x0000_t202" style="position:absolute;left:0;text-align:left;margin-left:0;margin-top:139.45pt;width:237.45pt;height:27.35pt;z-index:251958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NVbnj/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C78EBB5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A7C453C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株式会社マヤエンジニアリング</w:t>
                            </w:r>
                          </w:p>
                        </w:tc>
                      </w:tr>
                    </w:tbl>
                    <w:p w14:paraId="75F76195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FDD5D6D" wp14:editId="6A562551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06793757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08F98AB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3DDD70B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  <w:r w:rsidRPr="00D768DC">
                                    <w:rPr>
                                      <w:noProof/>
                                    </w:rPr>
                                    <w:t>第１０新大阪ビル</w:t>
                                  </w:r>
                                </w:p>
                              </w:tc>
                            </w:tr>
                          </w:tbl>
                          <w:p w14:paraId="1FE0792B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D5D6D" id="_x0000_s1233" type="#_x0000_t202" style="position:absolute;left:0;text-align:left;margin-left:186.75pt;margin-top:117.4pt;width:237.95pt;height:21.5pt;z-index:251960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FRkWMf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08F98AB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3DDD70B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  <w:r w:rsidRPr="00D768DC">
                              <w:rPr>
                                <w:noProof/>
                              </w:rPr>
                              <w:t>第１０新大阪ビル</w:t>
                            </w:r>
                          </w:p>
                        </w:tc>
                      </w:tr>
                    </w:tbl>
                    <w:p w14:paraId="1FE0792B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5E2850C" wp14:editId="5E16D10F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544204991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571A6A8D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50AF6767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25C0C000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大阪府大阪市淀川区西中島６丁目</w:t>
                                  </w:r>
                                </w:p>
                                <w:p w14:paraId="741EA7DB" w14:textId="243F26D0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１１番２５号</w:t>
                                  </w:r>
                                </w:p>
                              </w:tc>
                            </w:tr>
                          </w:tbl>
                          <w:p w14:paraId="2B7695F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2850C" id="_x0000_s1234" type="#_x0000_t202" style="position:absolute;left:0;text-align:left;margin-left:186.25pt;margin-top:74.45pt;width:237.45pt;height:44.1pt;z-index:251957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NjBN0d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571A6A8D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50AF6767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25C0C000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大阪府大阪市淀川区西中島６丁目</w:t>
                            </w:r>
                          </w:p>
                          <w:p w14:paraId="741EA7DB" w14:textId="243F26D0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１１番２５号</w:t>
                            </w:r>
                          </w:p>
                        </w:tc>
                      </w:tr>
                    </w:tbl>
                    <w:p w14:paraId="2B7695F0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C5F1307" wp14:editId="5669C091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43672057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AFC0724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1272E224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5320011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5C5A304E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5320011</w:t>
                                  </w:r>
                                </w:p>
                              </w:tc>
                            </w:tr>
                          </w:tbl>
                          <w:p w14:paraId="01AAABA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F1307" id="_x0000_s1235" type="#_x0000_t202" style="position:absolute;left:0;text-align:left;margin-left:98pt;margin-top:-4.25pt;width:150.65pt;height:36.9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G33ziN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AFC0724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1272E224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5320011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5C5A304E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5320011</w:t>
                            </w:r>
                          </w:p>
                        </w:tc>
                      </w:tr>
                    </w:tbl>
                    <w:p w14:paraId="01AAABA6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31D29FE4" w14:textId="77777777" w:rsidR="00ED06BF" w:rsidRDefault="00ED06BF">
      <w:pPr>
        <w:sectPr w:rsidR="00ED06BF" w:rsidSect="00ED06BF">
          <w:headerReference w:type="default" r:id="rId98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320D7064" wp14:editId="489D6D84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07227855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235798F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8854A4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7C7EEFD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99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2CC3DC7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70EE185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D7064" id="_x0000_s1236" type="#_x0000_t202" style="position:absolute;left:0;text-align:left;margin-left:4.2pt;margin-top:267.8pt;width:176.1pt;height:69.55pt;z-index:-25134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3zJAIAAEw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1OAkKSCe7aF8JRwQzhLxTm5q6mkrfHgSSJqgMUjn4ZEWbYBqQ29xVgH+/Nt5jCeqyMtZSxoruP9x&#10;FKg4M18tkRgFORg4GPvBsMfmDki2E3pBTiaTLmAwg6kRmheS/zpWIZewkmoVPAzmXTgrnZ6PVOt1&#10;CiLZORG2dufkQHdE+Ll7Eeh6GgIR+ACD+kT+ho1z7JmP9TGArhNVVxR73ZBkE9n984pv4vd9irr+&#10;BFa/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DYFN8y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7235798F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8854A4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7C7EEFD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00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2CC3DC7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70EE185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72608" behindDoc="1" locked="0" layoutInCell="1" allowOverlap="1" wp14:anchorId="5A7F3BD7" wp14:editId="5E278D9B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360177172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3632" behindDoc="1" locked="0" layoutInCell="1" allowOverlap="1" wp14:anchorId="2E705FBB" wp14:editId="28155C68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420923800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5686C298" wp14:editId="0AE41FA2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211868460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4313159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6C298" id="_x0000_s1237" type="#_x0000_t202" style="position:absolute;left:0;text-align:left;margin-left:156.15pt;margin-top:340pt;width:92.4pt;height:18pt;z-index:-25134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HB2WTo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34313159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C9E383B" wp14:editId="0CE019FC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61239345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7B02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E383B" id="_x0000_s1238" type="#_x0000_t202" style="position:absolute;left:0;text-align:left;margin-left:0;margin-top:176.6pt;width:238pt;height:27.35pt;z-index:25196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DqMssW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2E027B02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C51976A" wp14:editId="312A8032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18180537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117387F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974CE33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東洋理機工業株式会社</w:t>
                                  </w:r>
                                </w:p>
                              </w:tc>
                            </w:tr>
                          </w:tbl>
                          <w:p w14:paraId="62DF1BED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1976A" id="_x0000_s1239" type="#_x0000_t202" style="position:absolute;left:0;text-align:left;margin-left:0;margin-top:139.45pt;width:237.45pt;height:27.35pt;z-index:251968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C8t07X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117387F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974CE33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東洋理機工業株式会社</w:t>
                            </w:r>
                          </w:p>
                        </w:tc>
                      </w:tr>
                    </w:tbl>
                    <w:p w14:paraId="62DF1BED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684CAF7" wp14:editId="6F6B4689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79455999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0590C2E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C20C602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7334DED4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4CAF7" id="_x0000_s1240" type="#_x0000_t202" style="position:absolute;left:0;text-align:left;margin-left:186.75pt;margin-top:117.4pt;width:237.95pt;height:21.5pt;z-index:251970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BFO5pr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0590C2E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C20C602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7334DED4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17DE9B0" wp14:editId="567AB86A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814439817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5CD50A9E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3E1BE22F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03A2AE37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大阪府大阪市西淀川区御幣島６丁目</w:t>
                                  </w:r>
                                </w:p>
                                <w:p w14:paraId="4EC0FDCA" w14:textId="6E927516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１３番６０号</w:t>
                                  </w:r>
                                </w:p>
                              </w:tc>
                            </w:tr>
                          </w:tbl>
                          <w:p w14:paraId="7405403D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DE9B0" id="_x0000_s1241" type="#_x0000_t202" style="position:absolute;left:0;text-align:left;margin-left:186.25pt;margin-top:74.45pt;width:237.45pt;height:44.1pt;z-index:251967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CX2cSb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5CD50A9E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3E1BE22F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03A2AE37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大阪府大阪市西淀川区御幣島６丁目</w:t>
                            </w:r>
                          </w:p>
                          <w:p w14:paraId="4EC0FDCA" w14:textId="6E927516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１３番６０号</w:t>
                            </w:r>
                          </w:p>
                        </w:tc>
                      </w:tr>
                    </w:tbl>
                    <w:p w14:paraId="7405403D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D018C2E" wp14:editId="7F6BA590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208716211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B6B34AC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7147F346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5550012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704CBFE9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5550012</w:t>
                                  </w:r>
                                </w:p>
                              </w:tc>
                            </w:tr>
                          </w:tbl>
                          <w:p w14:paraId="6AD07B0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18C2E" id="_x0000_s1242" type="#_x0000_t202" style="position:absolute;left:0;text-align:left;margin-left:98pt;margin-top:-4.25pt;width:150.65pt;height:36.9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DccS9p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B6B34AC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7147F346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5550012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704CBFE9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5550012</w:t>
                            </w:r>
                          </w:p>
                        </w:tc>
                      </w:tr>
                    </w:tbl>
                    <w:p w14:paraId="6AD07B08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784CC079" w14:textId="77777777" w:rsidR="00ED06BF" w:rsidRDefault="00ED06BF">
      <w:pPr>
        <w:sectPr w:rsidR="00ED06BF" w:rsidSect="00ED06BF">
          <w:headerReference w:type="default" r:id="rId101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 wp14:anchorId="5FBB71E2" wp14:editId="350CCC96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47479051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0F6EC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2F188FD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5C523D7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02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5A0DA1DA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5806FFEF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71E2" id="_x0000_s1243" type="#_x0000_t202" style="position:absolute;left:0;text-align:left;margin-left:4.2pt;margin-top:267.8pt;width:176.1pt;height:69.55pt;z-index:-25133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7IIJQIAAEwEAAAOAAAAZHJzL2Uyb0RvYy54bWysVF1v2yAUfZ+0/4B4X5yPNY2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Ir3sgg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140F6EC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2F188FD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5C523D7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03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5A0DA1DA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5806FFEF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82848" behindDoc="1" locked="0" layoutInCell="1" allowOverlap="1" wp14:anchorId="47115608" wp14:editId="7F1E4BF1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403890589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3872" behindDoc="1" locked="0" layoutInCell="1" allowOverlap="1" wp14:anchorId="485450FD" wp14:editId="65B3DE3D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9965335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4061AC51" wp14:editId="7E1C7750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40571345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1D93600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1AC51" id="_x0000_s1244" type="#_x0000_t202" style="position:absolute;left:0;text-align:left;margin-left:156.15pt;margin-top:340pt;width:92.4pt;height:18pt;z-index:-25133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vxPEty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41D93600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51A3ABD" wp14:editId="7A4C361B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78048196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E708B7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A3ABD" id="_x0000_s1245" type="#_x0000_t202" style="position:absolute;left:0;text-align:left;margin-left:0;margin-top:176.6pt;width:238pt;height:27.35pt;z-index:251979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kuvAo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33E708B7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8C494A8" wp14:editId="0887CBC6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86440473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BED354B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A9186CD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株式会社旭光技研</w:t>
                                  </w:r>
                                </w:p>
                              </w:tc>
                            </w:tr>
                          </w:tbl>
                          <w:p w14:paraId="562281B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494A8" id="_x0000_s1246" type="#_x0000_t202" style="position:absolute;left:0;text-align:left;margin-left:0;margin-top:139.45pt;width:237.45pt;height:27.35pt;z-index:251978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tuNrvd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BED354B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A9186CD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株式会社旭光技研</w:t>
                            </w:r>
                          </w:p>
                        </w:tc>
                      </w:tr>
                    </w:tbl>
                    <w:p w14:paraId="562281BF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CA11D21" wp14:editId="2BE76FA7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96148455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3D0BEA9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92ECF39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A2F2419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11D21" id="_x0000_s1247" type="#_x0000_t202" style="position:absolute;left:0;text-align:left;margin-left:186.75pt;margin-top:117.4pt;width:237.95pt;height:21.5pt;z-index:251980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DfcrUX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3D0BEA9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92ECF39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4A2F2419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8B32C63" wp14:editId="3CBAC02F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999722887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19105626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FEB8512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5B8F947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大阪府東大阪市御厨中１丁目</w:t>
                                  </w:r>
                                </w:p>
                                <w:p w14:paraId="195CD2D1" w14:textId="13022E5A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１２番１４号</w:t>
                                  </w:r>
                                </w:p>
                              </w:tc>
                            </w:tr>
                          </w:tbl>
                          <w:p w14:paraId="22C5A87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32C63" id="_x0000_s1248" type="#_x0000_t202" style="position:absolute;left:0;text-align:left;margin-left:186.25pt;margin-top:74.45pt;width:237.45pt;height:44.1pt;z-index:25197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CD26Ye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19105626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FEB8512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5B8F947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大阪府東大阪市御厨中１丁目</w:t>
                            </w:r>
                          </w:p>
                          <w:p w14:paraId="195CD2D1" w14:textId="13022E5A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１２番１４号</w:t>
                            </w:r>
                          </w:p>
                        </w:tc>
                      </w:tr>
                    </w:tbl>
                    <w:p w14:paraId="22C5A874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36BAC54" wp14:editId="34BF09E1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57084865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1EBAA0F2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004072DD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5770032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438349FF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5770032</w:t>
                                  </w:r>
                                </w:p>
                              </w:tc>
                            </w:tr>
                          </w:tbl>
                          <w:p w14:paraId="78BD159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BAC54" id="_x0000_s1249" type="#_x0000_t202" style="position:absolute;left:0;text-align:left;margin-left:98pt;margin-top:-4.25pt;width:150.65pt;height:36.9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ulhhH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1EBAA0F2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004072DD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5770032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438349FF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5770032</w:t>
                            </w:r>
                          </w:p>
                        </w:tc>
                      </w:tr>
                    </w:tbl>
                    <w:p w14:paraId="78BD1597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3380C936" w14:textId="77777777" w:rsidR="00ED06BF" w:rsidRDefault="00ED06BF">
      <w:pPr>
        <w:sectPr w:rsidR="00ED06BF" w:rsidSect="00ED06BF">
          <w:headerReference w:type="default" r:id="rId104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 wp14:anchorId="1FEABDC7" wp14:editId="0B7F483F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92290119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D92D12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146F0B6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03164645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05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0892673D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738F3C0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ABDC7" id="_x0000_s1250" type="#_x0000_t202" style="position:absolute;left:0;text-align:left;margin-left:4.2pt;margin-top:267.8pt;width:176.1pt;height:69.55pt;z-index:-25132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AETJAIAAEwEAAAOAAAAZHJzL2Uyb0RvYy54bWysVF1v2yAUfZ+0/4B4X5yPNou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e6ABEy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4D92D12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146F0B6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03164645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06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0892673D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738F3C0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3088" behindDoc="1" locked="0" layoutInCell="1" allowOverlap="1" wp14:anchorId="2D036145" wp14:editId="75B7595F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797569777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4112" behindDoc="1" locked="0" layoutInCell="1" allowOverlap="1" wp14:anchorId="15EC9264" wp14:editId="2FB8C9FD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966599214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1995136" behindDoc="1" locked="0" layoutInCell="1" allowOverlap="1" wp14:anchorId="5F29C992" wp14:editId="6126DDFF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04267622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75CEBD6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9C992" id="_x0000_s1251" type="#_x0000_t202" style="position:absolute;left:0;text-align:left;margin-left:156.15pt;margin-top:340pt;width:92.4pt;height:18pt;z-index:-25132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UPJQIAAE4EAAAOAAAAZHJzL2Uyb0RvYy54bWysVE2P2jAQvVfqf7B8Lwlsl6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ElhVDy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575CEBD6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B1F786C" wp14:editId="715B9994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24093767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B5E8B5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F786C" id="_x0000_s1252" type="#_x0000_t202" style="position:absolute;left:0;text-align:left;margin-left:0;margin-top:176.6pt;width:238pt;height:27.35pt;z-index:251990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ArJ1Zt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2BB5E8B5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21FB481" wp14:editId="755CAEDF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99205702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11D41D6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C3BE718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芦部産業株式会社</w:t>
                                  </w:r>
                                </w:p>
                              </w:tc>
                            </w:tr>
                          </w:tbl>
                          <w:p w14:paraId="1A73787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FB481" id="_x0000_s1253" type="#_x0000_t202" style="position:absolute;left:0;text-align:left;margin-left:0;margin-top:139.45pt;width:237.45pt;height:27.35pt;z-index:251988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O44Ts7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11D41D6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C3BE718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芦部産業株式会社</w:t>
                            </w:r>
                          </w:p>
                        </w:tc>
                      </w:tr>
                    </w:tbl>
                    <w:p w14:paraId="1A73787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FADA46F" wp14:editId="438A273E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67707248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6DAF2EA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968DC5F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78A5E301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DA46F" id="_x0000_s1254" type="#_x0000_t202" style="position:absolute;left:0;text-align:left;margin-left:186.75pt;margin-top:117.4pt;width:237.95pt;height:21.5pt;z-index:251991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DfscPQ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6DAF2EA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968DC5F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78A5E301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610452D" wp14:editId="593A860B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2110517643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0AFFCDA4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73100DA9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49E90208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大阪府和泉市一条院町１２４番地</w:t>
                                  </w:r>
                                </w:p>
                              </w:tc>
                            </w:tr>
                          </w:tbl>
                          <w:p w14:paraId="1280D32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10452D" id="_x0000_s1255" type="#_x0000_t202" style="position:absolute;left:0;text-align:left;margin-left:186.25pt;margin-top:74.45pt;width:237.45pt;height:44.1pt;z-index:251987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DVOdIN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0AFFCDA4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73100DA9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49E90208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大阪府和泉市一条院町１２４番地</w:t>
                            </w:r>
                          </w:p>
                        </w:tc>
                      </w:tr>
                    </w:tbl>
                    <w:p w14:paraId="1280D32A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53544C4" wp14:editId="579BD4D7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4923783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7BAD4338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534B27FC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5940054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0549CF95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5940054</w:t>
                                  </w:r>
                                </w:p>
                              </w:tc>
                            </w:tr>
                          </w:tbl>
                          <w:p w14:paraId="40F8AF1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544C4" id="_x0000_s1256" type="#_x0000_t202" style="position:absolute;left:0;text-align:left;margin-left:98pt;margin-top:-4.25pt;width:150.65pt;height:36.9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/ydrr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7BAD4338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534B27FC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5940054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0549CF95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5940054</w:t>
                            </w:r>
                          </w:p>
                        </w:tc>
                      </w:tr>
                    </w:tbl>
                    <w:p w14:paraId="40F8AF1C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6EB3DBC7" w14:textId="77777777" w:rsidR="00ED06BF" w:rsidRDefault="00ED06BF">
      <w:pPr>
        <w:sectPr w:rsidR="00ED06BF" w:rsidSect="00ED06BF">
          <w:headerReference w:type="default" r:id="rId107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02304" behindDoc="1" locked="0" layoutInCell="1" allowOverlap="1" wp14:anchorId="10411A72" wp14:editId="2CA02ED4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42500547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3645FD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CBCAD9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4D5B68F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08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46D5DA84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52CC23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11A72" id="_x0000_s1257" type="#_x0000_t202" style="position:absolute;left:0;text-align:left;margin-left:4.2pt;margin-top:267.8pt;width:176.1pt;height:69.55pt;z-index:-25131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i04JQIAAEw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1OBsEhuKZ3soXwkHhLNEvJObmnraCh+eBJImaAzSeXikRRug2tBbnFWAP/92HuOJKvJy1pLGCu5/&#10;HAUqzsxXSyRGQQ4GDsZ+MOyxuQOS7YRekJPJpAsYzGBqhOaF5L+OVcglrKRaBQ+DeRfOSqfnI9V6&#10;nYJIdk6Erd05OdAdEX7uXgS6noZABD7AoD6Rv2HjHHvmY30MoOtE1RXFXjck2UR2/7zim/h9n6Ku&#10;P4HVL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O8OLTg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23645FD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CBCAD9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4D5B68F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09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46D5DA84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52CC23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3328" behindDoc="1" locked="0" layoutInCell="1" allowOverlap="1" wp14:anchorId="18314353" wp14:editId="34F0857E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451911486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4352" behindDoc="1" locked="0" layoutInCell="1" allowOverlap="1" wp14:anchorId="0A3E1169" wp14:editId="0A2EAC6F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636430755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3B99D625" wp14:editId="17B92FA5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55384136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F3581F4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9D625" id="_x0000_s1258" type="#_x0000_t202" style="position:absolute;left:0;text-align:left;margin-left:156.15pt;margin-top:340pt;width:92.4pt;height:18pt;z-index:-25131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AXGQ/8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4F3581F4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6659D7D" wp14:editId="7357A85D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80148644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63F075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59D7D" id="_x0000_s1259" type="#_x0000_t202" style="position:absolute;left:0;text-align:left;margin-left:0;margin-top:176.6pt;width:238pt;height:27.35pt;z-index:252000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DRURvn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4463F075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4E2DD77" wp14:editId="0E56E471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36809686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A5723DD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04BE32F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溝端工業株式会社</w:t>
                                  </w:r>
                                </w:p>
                              </w:tc>
                            </w:tr>
                          </w:tbl>
                          <w:p w14:paraId="7C07D26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2DD77" id="_x0000_s1260" type="#_x0000_t202" style="position:absolute;left:0;text-align:left;margin-left:0;margin-top:139.45pt;width:237.45pt;height:27.35pt;z-index:251999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/2eMYt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A5723DD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04BE32F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溝端工業株式会社</w:t>
                            </w:r>
                          </w:p>
                        </w:tc>
                      </w:tr>
                    </w:tbl>
                    <w:p w14:paraId="7C07D26A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6867E18" wp14:editId="60A03DA7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86878324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0BE819B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2BC66C0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77EF772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67E18" id="_x0000_s1261" type="#_x0000_t202" style="position:absolute;left:0;text-align:left;margin-left:186.75pt;margin-top:117.4pt;width:237.95pt;height:21.5pt;z-index:252001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H5YSpr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0BE819B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2BC66C0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77EF772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E6A0ED3" wp14:editId="45C7A8B7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62209635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468423B8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8FDB086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14E73B8B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大阪府泉南郡熊取町小垣内２丁目</w:t>
                                  </w:r>
                                </w:p>
                                <w:p w14:paraId="4769F260" w14:textId="343FF6AE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２０番地の５</w:t>
                                  </w:r>
                                </w:p>
                              </w:tc>
                            </w:tr>
                          </w:tbl>
                          <w:p w14:paraId="565B115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A0ED3" id="_x0000_s1262" type="#_x0000_t202" style="position:absolute;left:0;text-align:left;margin-left:186.25pt;margin-top:74.45pt;width:237.45pt;height:44.1pt;z-index:251998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yl9Bwd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468423B8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8FDB086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14E73B8B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大阪府泉南郡熊取町小垣内２丁目</w:t>
                            </w:r>
                          </w:p>
                          <w:p w14:paraId="4769F260" w14:textId="343FF6AE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２０番地の５</w:t>
                            </w:r>
                          </w:p>
                        </w:tc>
                      </w:tr>
                    </w:tbl>
                    <w:p w14:paraId="565B1153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7A05C42" wp14:editId="7E001967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895362932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2989BC3E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6DE96D10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5900432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F09E457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5900432</w:t>
                                  </w:r>
                                </w:p>
                              </w:tc>
                            </w:tr>
                          </w:tbl>
                          <w:p w14:paraId="240759D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05C42" id="_x0000_s1263" type="#_x0000_t202" style="position:absolute;left:0;text-align:left;margin-left:98pt;margin-top:-4.25pt;width:150.65pt;height:36.9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5xL/mN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2989BC3E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6DE96D10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5900432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F09E457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5900432</w:t>
                            </w:r>
                          </w:p>
                        </w:tc>
                      </w:tr>
                    </w:tbl>
                    <w:p w14:paraId="240759D0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5036638" w14:textId="77777777" w:rsidR="00ED06BF" w:rsidRDefault="00ED06BF">
      <w:pPr>
        <w:sectPr w:rsidR="00ED06BF" w:rsidSect="00ED06BF">
          <w:headerReference w:type="default" r:id="rId110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12544" behindDoc="1" locked="0" layoutInCell="1" allowOverlap="1" wp14:anchorId="64DB84EB" wp14:editId="548718FE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7476720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B38EDC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7207C86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2F9F3B8F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11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0ABC9C6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00C9629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B84EB" id="_x0000_s1264" type="#_x0000_t202" style="position:absolute;left:0;text-align:left;margin-left:4.2pt;margin-top:267.8pt;width:176.1pt;height:69.55pt;z-index:-25130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13vJQIAAEw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1OBsERuKZ3soXwkHhLNEvJObmnraCh+eBJImaAzSeXikRRug2tBbnFWAP/92HuOJKvJy1pLGCu5/&#10;HAUqzsxXSyRGQQ4GDsZ+MOyxuQOS7YRekJPJpAsYzGBqhOaF5L+OVcglrKRaBQ+DeRfOSqfnI9V6&#10;nYJIdk6Erd05OdAdEX7uXgS6noZABD7AoD6Rv2HjHHvmY30MoOtE1RXFXjck2UR2/7zim/h9n6Ku&#10;P4HVL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CeTXe8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1B38EDC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7207C86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2F9F3B8F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12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0ABC9C6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00C9629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13568" behindDoc="1" locked="0" layoutInCell="1" allowOverlap="1" wp14:anchorId="5DD69825" wp14:editId="0C97B569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206633749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4592" behindDoc="1" locked="0" layoutInCell="1" allowOverlap="1" wp14:anchorId="33173B30" wp14:editId="1D466333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387232422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 wp14:anchorId="30586F4C" wp14:editId="4BB2934C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56563247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23A562D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86F4C" id="_x0000_s1265" type="#_x0000_t202" style="position:absolute;left:0;text-align:left;margin-left:156.15pt;margin-top:340pt;width:92.4pt;height:18pt;z-index:-25130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ADXi6Y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123A562D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CC9988A" wp14:editId="7CED9602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16427859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B55328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9988A" id="_x0000_s1266" type="#_x0000_t202" style="position:absolute;left:0;text-align:left;margin-left:0;margin-top:176.6pt;width:238pt;height:27.35pt;z-index:252010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Bm6J3z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60B55328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1A0CD8D" wp14:editId="50FA79C1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31448795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192E815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9E1AC10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株式会社オー・テック</w:t>
                                  </w:r>
                                </w:p>
                              </w:tc>
                            </w:tr>
                          </w:tbl>
                          <w:p w14:paraId="5BDE5AA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0CD8D" id="_x0000_s1267" type="#_x0000_t202" style="position:absolute;left:0;text-align:left;margin-left:0;margin-top:139.45pt;width:237.45pt;height:27.35pt;z-index:252009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DcpT/f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192E815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9E1AC10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株式会社オー・テック</w:t>
                            </w:r>
                          </w:p>
                        </w:tc>
                      </w:tr>
                    </w:tbl>
                    <w:p w14:paraId="5BDE5AA6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341DD1A8" wp14:editId="7700ED20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79319658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D9294EE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310261B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1B682E01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DD1A8" id="_x0000_s1268" type="#_x0000_t202" style="position:absolute;left:0;text-align:left;margin-left:186.75pt;margin-top:117.4pt;width:237.95pt;height:21.5pt;z-index:252011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7f6yM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D9294EE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310261B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1B682E01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995CF52" wp14:editId="033F6FCF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301114692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BAB344B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B707302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169A73B7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大阪府大阪市淀川区宮原５丁目</w:t>
                                  </w:r>
                                </w:p>
                                <w:p w14:paraId="43F8D25E" w14:textId="05E3FE2B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１番１８号</w:t>
                                  </w:r>
                                </w:p>
                              </w:tc>
                            </w:tr>
                          </w:tbl>
                          <w:p w14:paraId="3201FA6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5CF52" id="_x0000_s1269" type="#_x0000_t202" style="position:absolute;left:0;text-align:left;margin-left:186.25pt;margin-top:74.45pt;width:237.45pt;height:44.1pt;z-index:252008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6Z3yfN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BAB344B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B707302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169A73B7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大阪府大阪市淀川区宮原５丁目</w:t>
                            </w:r>
                          </w:p>
                          <w:p w14:paraId="43F8D25E" w14:textId="05E3FE2B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１番１８号</w:t>
                            </w:r>
                          </w:p>
                        </w:tc>
                      </w:tr>
                    </w:tbl>
                    <w:p w14:paraId="3201FA6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3B104C8" wp14:editId="2911496C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243152974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210936B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72B23621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5320003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39D38135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5320003</w:t>
                                  </w:r>
                                </w:p>
                              </w:tc>
                            </w:tr>
                          </w:tbl>
                          <w:p w14:paraId="50F4161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104C8" id="_x0000_s1270" type="#_x0000_t202" style="position:absolute;left:0;text-align:left;margin-left:98pt;margin-top:-4.25pt;width:150.65pt;height:36.9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L/nDA9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210936B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72B23621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5320003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39D38135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5320003</w:t>
                            </w:r>
                          </w:p>
                        </w:tc>
                      </w:tr>
                    </w:tbl>
                    <w:p w14:paraId="50F41615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6E752ECF" w14:textId="77777777" w:rsidR="00ED06BF" w:rsidRDefault="00ED06BF">
      <w:pPr>
        <w:sectPr w:rsidR="00ED06BF" w:rsidSect="00ED06BF">
          <w:headerReference w:type="default" r:id="rId113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22784" behindDoc="1" locked="0" layoutInCell="1" allowOverlap="1" wp14:anchorId="173A79C5" wp14:editId="395E439F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94658019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154E31D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309978BF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0ABA0D7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14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1EA401B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4E2730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A79C5" id="_x0000_s1271" type="#_x0000_t202" style="position:absolute;left:0;text-align:left;margin-left:4.2pt;margin-top:267.8pt;width:176.1pt;height:69.55pt;z-index:-25129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ZjfJAIAAEwEAAAOAAAAZHJzL2Uyb0RvYy54bWysVF1v2yAUfZ+0/4B4X5yPNou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HnmY3y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0154E31D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309978BF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0ABA0D7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15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1EA401B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4E2730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23808" behindDoc="1" locked="0" layoutInCell="1" allowOverlap="1" wp14:anchorId="7055086B" wp14:editId="0930F306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000840831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24832" behindDoc="1" locked="0" layoutInCell="1" allowOverlap="1" wp14:anchorId="35E7F44A" wp14:editId="1E937CD2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158111178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1B285823" wp14:editId="75C9F401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22246678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242BBB9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85823" id="_x0000_s1272" type="#_x0000_t202" style="position:absolute;left:0;text-align:left;margin-left:156.15pt;margin-top:340pt;width:92.4pt;height:18pt;z-index:-25129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U8JgIAAE4EAAAOAAAAZHJzL2Uyb0RvYy54bWysVE2P2jAQvVfqf7B8Lwnslq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NMVhTw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6242BBB9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FA2BA88" wp14:editId="00DACA1A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95767062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4DD42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2BA88" id="_x0000_s1273" type="#_x0000_t202" style="position:absolute;left:0;text-align:left;margin-left:0;margin-top:176.6pt;width:238pt;height:27.35pt;z-index:252020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BYQIP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7064DD42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48800FD" wp14:editId="509AD6EE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82897654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64773E1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029FFCE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株式会社メカニコ</w:t>
                                  </w:r>
                                </w:p>
                              </w:tc>
                            </w:tr>
                          </w:tbl>
                          <w:p w14:paraId="4E3543E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800FD" id="_x0000_s1274" type="#_x0000_t202" style="position:absolute;left:0;text-align:left;margin-left:0;margin-top:139.45pt;width:237.45pt;height:27.35pt;z-index:252019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NMhRSt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64773E1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029FFCE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株式会社メカニコ</w:t>
                            </w:r>
                          </w:p>
                        </w:tc>
                      </w:tr>
                    </w:tbl>
                    <w:p w14:paraId="4E3543E6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F3458C7" wp14:editId="763EAED8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93072649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E211E9A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69E3341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79FD98F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458C7" id="_x0000_s1275" type="#_x0000_t202" style="position:absolute;left:0;text-align:left;margin-left:186.75pt;margin-top:117.4pt;width:237.95pt;height:21.5pt;z-index:2520217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C195ey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E211E9A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69E3341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79FD98F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DC68B87" wp14:editId="24E3AC03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52725720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5C06DC48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6CD21445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2608623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大阪府東大阪市新庄１丁目１１番３３号</w:t>
                                  </w:r>
                                </w:p>
                              </w:tc>
                            </w:tr>
                          </w:tbl>
                          <w:p w14:paraId="0E3DA1C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68B87" id="_x0000_s1276" type="#_x0000_t202" style="position:absolute;left:0;text-align:left;margin-left:186.25pt;margin-top:74.45pt;width:237.45pt;height:44.1pt;z-index:252018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D4wjDQ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5C06DC48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6CD21445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2608623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大阪府東大阪市新庄１丁目１１番３３号</w:t>
                            </w:r>
                          </w:p>
                        </w:tc>
                      </w:tr>
                    </w:tbl>
                    <w:p w14:paraId="0E3DA1C2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D4AAD21" wp14:editId="44E0B41D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56763187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FD39927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78EAE72C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5780963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6B383C9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5780963</w:t>
                                  </w:r>
                                </w:p>
                              </w:tc>
                            </w:tr>
                          </w:tbl>
                          <w:p w14:paraId="43A72C8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AAD21" id="_x0000_s1277" type="#_x0000_t202" style="position:absolute;left:0;text-align:left;margin-left:98pt;margin-top:-4.25pt;width:150.65pt;height:36.9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DVj46J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FD39927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78EAE72C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5780963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6B383C9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5780963</w:t>
                            </w:r>
                          </w:p>
                        </w:tc>
                      </w:tr>
                    </w:tbl>
                    <w:p w14:paraId="43A72C8F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2091AB72" w14:textId="77777777" w:rsidR="00ED06BF" w:rsidRDefault="00ED06BF">
      <w:pPr>
        <w:sectPr w:rsidR="00ED06BF" w:rsidSect="00ED06BF">
          <w:headerReference w:type="default" r:id="rId116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33024" behindDoc="1" locked="0" layoutInCell="1" allowOverlap="1" wp14:anchorId="7B6A904D" wp14:editId="422EDD06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54136551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8FDC40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A56970F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16EE1C14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17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47B7E7E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7547A0E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A904D" id="_x0000_s1278" type="#_x0000_t202" style="position:absolute;left:0;text-align:left;margin-left:4.2pt;margin-top:267.8pt;width:176.1pt;height:69.55pt;z-index:-25128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iJj9vi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68FDC40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A56970F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16EE1C14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18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47B7E7E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7547A0E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34048" behindDoc="1" locked="0" layoutInCell="1" allowOverlap="1" wp14:anchorId="1AE1FD2F" wp14:editId="6ABAAAEB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103249699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5072" behindDoc="1" locked="0" layoutInCell="1" allowOverlap="1" wp14:anchorId="163BF814" wp14:editId="15A8D0AA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51764333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 wp14:anchorId="0859C27B" wp14:editId="7686AF6A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00674416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3C13E1F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9C27B" id="_x0000_s1279" type="#_x0000_t202" style="position:absolute;left:0;text-align:left;margin-left:156.15pt;margin-top:340pt;width:92.4pt;height:18pt;z-index:-25128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8YYJgIAAE4EAAAOAAAAZHJzL2Uyb0RvYy54bWysVE2P2jAQvVfqf7B8LwnQp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A7/xhg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73C13E1F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28046155" wp14:editId="4B16BC0A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52377074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EFF87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46155" id="_x0000_s1280" type="#_x0000_t202" style="position:absolute;left:0;text-align:left;margin-left:0;margin-top:176.6pt;width:238pt;height:27.35pt;z-index:252030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QPsCj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5C4EFF87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238B462" wp14:editId="146CEAE5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53933765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9F09091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F6828C2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川原精工株式会社</w:t>
                                  </w:r>
                                </w:p>
                              </w:tc>
                            </w:tr>
                          </w:tbl>
                          <w:p w14:paraId="6CE6C85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8B462" id="_x0000_s1281" type="#_x0000_t202" style="position:absolute;left:0;text-align:left;margin-left:0;margin-top:139.45pt;width:237.45pt;height:27.35pt;z-index:252029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lSHYAN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9F09091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F6828C2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川原精工株式会社</w:t>
                            </w:r>
                          </w:p>
                        </w:tc>
                      </w:tr>
                    </w:tbl>
                    <w:p w14:paraId="6CE6C85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17C1E1F" wp14:editId="019C5751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93937939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9F2C5C2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8E3E5C6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1995B60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C1E1F" id="_x0000_s1282" type="#_x0000_t202" style="position:absolute;left:0;text-align:left;margin-left:186.75pt;margin-top:117.4pt;width:237.95pt;height:21.5pt;z-index:252032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HL7S1P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9F2C5C2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8E3E5C6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41995B60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5CE7FE9" wp14:editId="3E0E0468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66340647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20121AAD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AB25E01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47CD0A54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大阪府摂津市鳥飼本町４丁目１４番１号</w:t>
                                  </w:r>
                                </w:p>
                              </w:tc>
                            </w:tr>
                          </w:tbl>
                          <w:p w14:paraId="7196105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E7FE9" id="_x0000_s1283" type="#_x0000_t202" style="position:absolute;left:0;text-align:left;margin-left:186.25pt;margin-top:74.45pt;width:237.45pt;height:44.1pt;z-index:252028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oBkVo9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20121AAD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AB25E01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47CD0A54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大阪府摂津市鳥飼本町４丁目１４番１号</w:t>
                            </w:r>
                          </w:p>
                        </w:tc>
                      </w:tr>
                    </w:tbl>
                    <w:p w14:paraId="7196105F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3ACBEB43" wp14:editId="3C0D4F3E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395935598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CC2C9DD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67F675E2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5660052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751549F2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5660052</w:t>
                                  </w:r>
                                </w:p>
                              </w:tc>
                            </w:tr>
                          </w:tbl>
                          <w:p w14:paraId="67C7145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BEB43" id="_x0000_s1284" type="#_x0000_t202" style="position:absolute;left:0;text-align:left;margin-left:98pt;margin-top:-4.25pt;width:150.65pt;height:36.9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PeLgHN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CC2C9DD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67F675E2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5660052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751549F2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5660052</w:t>
                            </w:r>
                          </w:p>
                        </w:tc>
                      </w:tr>
                    </w:tbl>
                    <w:p w14:paraId="67C7145A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F6AEBCA" w14:textId="77777777" w:rsidR="00ED06BF" w:rsidRDefault="00ED06BF">
      <w:pPr>
        <w:sectPr w:rsidR="00ED06BF" w:rsidSect="00ED06BF">
          <w:headerReference w:type="default" r:id="rId119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65A5D88F" wp14:editId="2671DA64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32980452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E16251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729A4C1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2465A237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20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6A0CD0B3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08AF502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5D88F" id="_x0000_s1285" type="#_x0000_t202" style="position:absolute;left:0;text-align:left;margin-left:4.2pt;margin-top:267.8pt;width:176.1pt;height:69.55pt;z-index:-25127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EJKxCM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3E16251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729A4C1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2465A237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21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6A0CD0B3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08AF502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44288" behindDoc="1" locked="0" layoutInCell="1" allowOverlap="1" wp14:anchorId="78D3EC24" wp14:editId="75171BA8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514369063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45312" behindDoc="1" locked="0" layoutInCell="1" allowOverlap="1" wp14:anchorId="128D0288" wp14:editId="46A6D0AE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072925289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46336" behindDoc="1" locked="0" layoutInCell="1" allowOverlap="1" wp14:anchorId="08A082AC" wp14:editId="10C1C3B3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55606469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BAD8B13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082AC" id="_x0000_s1286" type="#_x0000_t202" style="position:absolute;left:0;text-align:left;margin-left:156.15pt;margin-top:340pt;width:92.4pt;height:18pt;z-index:-25127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" filled="f" stroked="f" strokeweight=".5pt">
                <v:textbox inset="0,0,0,0">
                  <w:txbxContent>
                    <w:p w14:paraId="7BAD8B13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47D5AE1" wp14:editId="08145411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74960948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A87D9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D5AE1" id="_x0000_s1287" type="#_x0000_t202" style="position:absolute;left:0;text-align:left;margin-left:0;margin-top:176.6pt;width:238pt;height:27.35pt;z-index:252041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CLZ943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3B1A87D9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EE9BA10" wp14:editId="3793BFE5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4890025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F21970E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BD5AB82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日研技工株式会社</w:t>
                                  </w:r>
                                </w:p>
                              </w:tc>
                            </w:tr>
                          </w:tbl>
                          <w:p w14:paraId="46ACE59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9BA10" id="_x0000_s1288" type="#_x0000_t202" style="position:absolute;left:0;text-align:left;margin-left:0;margin-top:139.45pt;width:237.45pt;height:27.35pt;z-index:252040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IEjuoX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F21970E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BD5AB82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日研技工株式会社</w:t>
                            </w:r>
                          </w:p>
                        </w:tc>
                      </w:tr>
                    </w:tbl>
                    <w:p w14:paraId="46ACE59A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A3583FE" wp14:editId="32156BE9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46447072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F3ED359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B4ACA47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  <w:r w:rsidRPr="00D768DC">
                                    <w:rPr>
                                      <w:noProof/>
                                    </w:rPr>
                                    <w:t>ナンバプラザビル</w:t>
                                  </w:r>
                                </w:p>
                              </w:tc>
                            </w:tr>
                          </w:tbl>
                          <w:p w14:paraId="783EB0BB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583FE" id="_x0000_s1289" type="#_x0000_t202" style="position:absolute;left:0;text-align:left;margin-left:186.75pt;margin-top:117.4pt;width:237.95pt;height:21.5pt;z-index:252042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AHHx9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F3ED359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B4ACA47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  <w:r w:rsidRPr="00D768DC">
                              <w:rPr>
                                <w:noProof/>
                              </w:rPr>
                              <w:t>ナンバプラザビル</w:t>
                            </w:r>
                          </w:p>
                        </w:tc>
                      </w:tr>
                    </w:tbl>
                    <w:p w14:paraId="783EB0BB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AD98BCE" wp14:editId="06D54697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405073965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55AB8337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0EC0C897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14DBF750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大阪府大阪市浪速区元町１丁目５番７号</w:t>
                                  </w:r>
                                </w:p>
                              </w:tc>
                            </w:tr>
                          </w:tbl>
                          <w:p w14:paraId="2FD5B5F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98BCE" id="_x0000_s1290" type="#_x0000_t202" style="position:absolute;left:0;text-align:left;margin-left:186.25pt;margin-top:74.45pt;width:237.45pt;height:44.1pt;z-index:252039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Odetq9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55AB8337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0EC0C897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14DBF750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大阪府大阪市浪速区元町１丁目５番７号</w:t>
                            </w:r>
                          </w:p>
                        </w:tc>
                      </w:tr>
                    </w:tbl>
                    <w:p w14:paraId="2FD5B5F0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F01BFEF" wp14:editId="412D0CB0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43533147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100E7233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1B7B255F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5560016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5E5578F7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5560016</w:t>
                                  </w:r>
                                </w:p>
                              </w:tc>
                            </w:tr>
                          </w:tbl>
                          <w:p w14:paraId="153FD98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01BFEF" id="_x0000_s1291" type="#_x0000_t202" style="position:absolute;left:0;text-align:left;margin-left:98pt;margin-top:-4.25pt;width:150.65pt;height:36.9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100E7233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1B7B255F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5560016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5E5578F7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5560016</w:t>
                            </w:r>
                          </w:p>
                        </w:tc>
                      </w:tr>
                    </w:tbl>
                    <w:p w14:paraId="153FD989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13E460C7" w14:textId="77777777" w:rsidR="00ED06BF" w:rsidRDefault="00ED06BF">
      <w:pPr>
        <w:sectPr w:rsidR="00ED06BF" w:rsidSect="00ED06BF">
          <w:headerReference w:type="default" r:id="rId122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784CA61C" wp14:editId="2F8D68C6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32448896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D3B7E5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E6A2D4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1A58426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23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46F75C8D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AA67AD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CA61C" id="_x0000_s1292" type="#_x0000_t202" style="position:absolute;left:0;text-align:left;margin-left:4.2pt;margin-top:267.8pt;width:176.1pt;height:69.55pt;z-index:-25126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bFeJQIAAEw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1OB8HhuKZ3soXwkHhLNEvJObmnraCh+eBJImaAzSeXikRRug2tBbnFWAP/92HuOJKvJy1pLGCu5/&#10;HAUqzsxXSyRGQQ4GDsZ+MOyxuQOS7YRekJPJpAsYzGBqhOaF5L+OVcglrKRaBQ+DeRfOSqfnI9V6&#10;nYJIdk6Erd05OdAdEX7uXgS6noZABD7AoD6Rv2HjHHvmY30MoOtE1RXFXjck2UR2/7zim/h9n6Ku&#10;P4HVL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P65sV4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1D3B7E5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E6A2D4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1A58426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24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46F75C8D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AA67AD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54528" behindDoc="1" locked="0" layoutInCell="1" allowOverlap="1" wp14:anchorId="5EF93D48" wp14:editId="1AB0ECB1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534330498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5552" behindDoc="1" locked="0" layoutInCell="1" allowOverlap="1" wp14:anchorId="10750D9B" wp14:editId="7597BBD6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534216129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56576" behindDoc="1" locked="0" layoutInCell="1" allowOverlap="1" wp14:anchorId="590DFA59" wp14:editId="084A210C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29832383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A1F7B93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DFA59" id="_x0000_s1293" type="#_x0000_t202" style="position:absolute;left:0;text-align:left;margin-left:156.15pt;margin-top:340pt;width:92.4pt;height:18pt;z-index:-25125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cotJgIAAE4EAAAOAAAAZHJzL2Uyb0RvYy54bWysVE2P2jAQvVfqf7B8Lwlsy6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GzRyi0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0A1F7B93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EE26E60" wp14:editId="6FB1285F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67752770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86DC0C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26E60" id="_x0000_s1294" type="#_x0000_t202" style="position:absolute;left:0;text-align:left;margin-left:0;margin-top:176.6pt;width:238pt;height:27.35pt;z-index:252051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" filled="f" stroked="f">
                <v:textbox inset="0,0,0,0">
                  <w:txbxContent>
                    <w:p w14:paraId="1586DC0C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A66B9FF" wp14:editId="51FA64A5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22761116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A2FBCEF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5D291CA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紀和テクニカルワークス株式会社</w:t>
                                  </w:r>
                                </w:p>
                              </w:tc>
                            </w:tr>
                          </w:tbl>
                          <w:p w14:paraId="447012C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6B9FF" id="_x0000_s1295" type="#_x0000_t202" style="position:absolute;left:0;text-align:left;margin-left:0;margin-top:139.45pt;width:237.45pt;height:27.35pt;z-index:252050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A+rgbv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A2FBCEF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5D291CA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紀和テクニカルワークス株式会社</w:t>
                            </w:r>
                          </w:p>
                        </w:tc>
                      </w:tr>
                    </w:tbl>
                    <w:p w14:paraId="447012C3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DF3F545" wp14:editId="63151E0C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39092414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FF958F5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ED3D75A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5BD690DC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3F545" id="_x0000_s1296" type="#_x0000_t202" style="position:absolute;left:0;text-align:left;margin-left:186.75pt;margin-top:117.4pt;width:237.95pt;height:21.5pt;z-index:252052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FF958F5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ED3D75A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5BD690DC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C2EA53A" wp14:editId="64856701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45731814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77C2F385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3CE3B8C5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07342D85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大阪府門真市城垣町３番２４号</w:t>
                                  </w:r>
                                </w:p>
                              </w:tc>
                            </w:tr>
                          </w:tbl>
                          <w:p w14:paraId="0D053BF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EA53A" id="_x0000_s1297" type="#_x0000_t202" style="position:absolute;left:0;text-align:left;margin-left:186.25pt;margin-top:74.45pt;width:237.45pt;height:44.1pt;z-index:252049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DDoeAh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77C2F385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3CE3B8C5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07342D85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大阪府門真市城垣町３番２４号</w:t>
                            </w:r>
                          </w:p>
                        </w:tc>
                      </w:tr>
                    </w:tbl>
                    <w:p w14:paraId="0D053BF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CCD6F65" wp14:editId="20377453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771116243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2922D4C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7A5435C4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5710072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0B9F8A88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5710072</w:t>
                                  </w:r>
                                </w:p>
                              </w:tc>
                            </w:tr>
                          </w:tbl>
                          <w:p w14:paraId="3CE05E5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D6F65" id="_x0000_s1298" type="#_x0000_t202" style="position:absolute;left:0;text-align:left;margin-left:98pt;margin-top:-4.25pt;width:150.65pt;height:36.9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ICQvT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2922D4C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7A5435C4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5710072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0B9F8A88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5710072</w:t>
                            </w:r>
                          </w:p>
                        </w:tc>
                      </w:tr>
                    </w:tbl>
                    <w:p w14:paraId="3CE05E54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3B617534" w14:textId="77777777" w:rsidR="00ED06BF" w:rsidRDefault="00ED06BF">
      <w:pPr>
        <w:sectPr w:rsidR="00ED06BF" w:rsidSect="00ED06BF">
          <w:headerReference w:type="default" r:id="rId125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63744" behindDoc="1" locked="0" layoutInCell="1" allowOverlap="1" wp14:anchorId="0A7646BC" wp14:editId="76843EB6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13586470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C06DB1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3E0ED44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59F244A4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26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3E401EC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CEA3C1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646BC" id="_x0000_s1299" type="#_x0000_t202" style="position:absolute;left:0;text-align:left;margin-left:4.2pt;margin-top:267.8pt;width:176.1pt;height:69.55pt;z-index:-25125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511JQIAAEwEAAAOAAAAZHJzL2Uyb0RvYy54bWysVF1v2yAUfZ+0/4B4X5yPNY2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GoXnXU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4C06DB1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3E0ED44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59F244A4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27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3E401EC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CEA3C1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4768" behindDoc="1" locked="0" layoutInCell="1" allowOverlap="1" wp14:anchorId="4A66B099" wp14:editId="6091A762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657712896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65792" behindDoc="1" locked="0" layoutInCell="1" allowOverlap="1" wp14:anchorId="4ECF5795" wp14:editId="035FC813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228908184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66816" behindDoc="1" locked="0" layoutInCell="1" allowOverlap="1" wp14:anchorId="0C8B2552" wp14:editId="512378E7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37769555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34B8398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2552" id="_x0000_s1300" type="#_x0000_t202" style="position:absolute;left:0;text-align:left;margin-left:156.15pt;margin-top:340pt;width:92.4pt;height:18pt;z-index:-25124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K6gB64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434B8398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8E22602" wp14:editId="76D910BC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50555866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045ECE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22602" id="_x0000_s1301" type="#_x0000_t202" style="position:absolute;left:0;text-align:left;margin-left:0;margin-top:176.6pt;width:238pt;height:27.35pt;z-index:252061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GtdEFL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13045ECE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063FFBA" wp14:editId="175626C3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03617022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7AD94D0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CF39526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株式会社日吉設計</w:t>
                                  </w:r>
                                </w:p>
                              </w:tc>
                            </w:tr>
                          </w:tbl>
                          <w:p w14:paraId="0932F0BE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3FFBA" id="_x0000_s1302" type="#_x0000_t202" style="position:absolute;left:0;text-align:left;margin-left:0;margin-top:139.45pt;width:237.45pt;height:27.35pt;z-index:252060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MinXVr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7AD94D0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CF39526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株式会社日吉設計</w:t>
                            </w:r>
                          </w:p>
                        </w:tc>
                      </w:tr>
                    </w:tbl>
                    <w:p w14:paraId="0932F0BE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F19D66A" wp14:editId="7D4384F7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46583389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8E91D11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AA5E257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320CF084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9D66A" id="_x0000_s1303" type="#_x0000_t202" style="position:absolute;left:0;text-align:left;margin-left:186.75pt;margin-top:117.4pt;width:237.95pt;height:21.5pt;z-index:252062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EmYm6L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8E91D11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AA5E257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320CF084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250EFB1" wp14:editId="16082BCD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50208859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781EE057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33EE70D4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D6B4ABB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大阪府茨木市五十鈴町５番３７号</w:t>
                                  </w:r>
                                </w:p>
                              </w:tc>
                            </w:tr>
                          </w:tbl>
                          <w:p w14:paraId="539165D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0EFB1" id="_x0000_s1304" type="#_x0000_t202" style="position:absolute;left:0;text-align:left;margin-left:186.25pt;margin-top:74.45pt;width:237.45pt;height:44.1pt;z-index:252059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K8yOtN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781EE057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33EE70D4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D6B4ABB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大阪府茨木市五十鈴町５番３７号</w:t>
                            </w:r>
                          </w:p>
                        </w:tc>
                      </w:tr>
                    </w:tbl>
                    <w:p w14:paraId="539165D6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52850A6C" wp14:editId="54EDBEDA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208065098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C4A039F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760146EF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5670842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A0B3DAE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5670842</w:t>
                                  </w:r>
                                </w:p>
                              </w:tc>
                            </w:tr>
                          </w:tbl>
                          <w:p w14:paraId="0E79A23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850A6C" id="_x0000_s1305" type="#_x0000_t202" style="position:absolute;left:0;text-align:left;margin-left:98pt;margin-top:-4.25pt;width:150.65pt;height:36.9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BoEw7d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C4A039F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760146EF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5670842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A0B3DAE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5670842</w:t>
                            </w:r>
                          </w:p>
                        </w:tc>
                      </w:tr>
                    </w:tbl>
                    <w:p w14:paraId="0E79A236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24DA2D99" w14:textId="77777777" w:rsidR="00ED06BF" w:rsidRDefault="00ED06BF">
      <w:pPr>
        <w:sectPr w:rsidR="00ED06BF" w:rsidSect="00ED06BF">
          <w:headerReference w:type="default" r:id="rId128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73984" behindDoc="1" locked="0" layoutInCell="1" allowOverlap="1" wp14:anchorId="3FBFA76F" wp14:editId="368718EE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210732115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23BBFF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194095B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5DBB5FC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29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7856ED4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9DA74C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FA76F" id="_x0000_s1306" type="#_x0000_t202" style="position:absolute;left:0;text-align:left;margin-left:4.2pt;margin-top:267.8pt;width:176.1pt;height:69.55pt;z-index:-25124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yVmJAIAAEw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1OAiKSCe7aF8JRwQzhLxTm5q6mkrfHgSSJqgMUjn4ZEWbYBqQ29xVgH+/Nt5jCeqyMtZSxoruP9x&#10;FKg4M18tkRgFORg4GPvBsMfmDki2E3pBTiaTLmAwg6kRmheS/zpWIZewkmoVPAzmXTgrnZ6PVOt1&#10;CiLZORG2dufkQHdE+Ll7Eeh6GgIR+ACD+kT+ho1z7JmP9TGArhNVVxR73ZBkE9n984pv4vd9irr+&#10;BFa/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ErslZi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123BBFF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194095B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5DBB5FC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30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7856ED4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9DA74C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75008" behindDoc="1" locked="0" layoutInCell="1" allowOverlap="1" wp14:anchorId="77D42080" wp14:editId="1FEFB7A0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584203837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76032" behindDoc="1" locked="0" layoutInCell="1" allowOverlap="1" wp14:anchorId="4A6448F8" wp14:editId="045035C1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557133213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77056" behindDoc="1" locked="0" layoutInCell="1" allowOverlap="1" wp14:anchorId="142AD08F" wp14:editId="498FAE34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98446328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847D9E3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AD08F" id="_x0000_s1307" type="#_x0000_t202" style="position:absolute;left:0;text-align:left;margin-left:156.15pt;margin-top:340pt;width:92.4pt;height:18pt;z-index:-25123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NDQPMS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2847D9E3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81AD9D5" wp14:editId="29238B29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20839066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B1E008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AD9D5" id="_x0000_s1308" type="#_x0000_t202" style="position:absolute;left:0;text-align:left;margin-left:0;margin-top:176.6pt;width:238pt;height:27.35pt;z-index:252071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DNNo+4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00B1E008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39E6202" wp14:editId="7E22D6D1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40368379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5DD35F29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DF5E807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株式会社日東電機工業</w:t>
                                  </w:r>
                                </w:p>
                              </w:tc>
                            </w:tr>
                          </w:tbl>
                          <w:p w14:paraId="10F6833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E6202" id="_x0000_s1309" type="#_x0000_t202" style="position:absolute;left:0;text-align:left;margin-left:0;margin-top:139.45pt;width:237.45pt;height:27.35pt;z-index:252070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Agplxv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5DD35F29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DF5E807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株式会社日東電機工業</w:t>
                            </w:r>
                          </w:p>
                        </w:tc>
                      </w:tr>
                    </w:tbl>
                    <w:p w14:paraId="10F6833C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99805F1" wp14:editId="7828A552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92396518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042E854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9EC7B4C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61D7B08F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805F1" id="_x0000_s1310" type="#_x0000_t202" style="position:absolute;left:0;text-align:left;margin-left:186.75pt;margin-top:117.4pt;width:237.95pt;height:21.5pt;z-index:252072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BiP97F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042E854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9EC7B4C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61D7B08F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A5B3286" wp14:editId="27AE22B6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246891230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5C26EF9D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719976B1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276B584B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大阪府堺市美原区黒山４１０番地の１</w:t>
                                  </w:r>
                                </w:p>
                              </w:tc>
                            </w:tr>
                          </w:tbl>
                          <w:p w14:paraId="5CC346F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B3286" id="_x0000_s1311" type="#_x0000_t202" style="position:absolute;left:0;text-align:left;margin-left:186.25pt;margin-top:74.45pt;width:237.45pt;height:44.1pt;z-index:252069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sN2ANd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5C26EF9D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719976B1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276B584B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大阪府堺市美原区黒山４１０番地の１</w:t>
                            </w:r>
                          </w:p>
                        </w:tc>
                      </w:tr>
                    </w:tbl>
                    <w:p w14:paraId="5CC346F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E766666" wp14:editId="7F433F6D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864785177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6BC74FAA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4A821DE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5870002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312822AF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5870002</w:t>
                                  </w:r>
                                </w:p>
                              </w:tc>
                            </w:tr>
                          </w:tbl>
                          <w:p w14:paraId="5848208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66666" id="_x0000_s1312" type="#_x0000_t202" style="position:absolute;left:0;text-align:left;margin-left:98pt;margin-top:-4.25pt;width:150.65pt;height:36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+3Vrx9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6BC74FAA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4A821DE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5870002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312822AF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5870002</w:t>
                            </w:r>
                          </w:p>
                        </w:tc>
                      </w:tr>
                    </w:tbl>
                    <w:p w14:paraId="58482085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61141B06" w14:textId="77777777" w:rsidR="00ED06BF" w:rsidRDefault="00ED06BF">
      <w:pPr>
        <w:sectPr w:rsidR="00ED06BF" w:rsidSect="00ED06BF">
          <w:headerReference w:type="default" r:id="rId131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1" allowOverlap="1" wp14:anchorId="51E539C6" wp14:editId="61E64076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19022298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795AE0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442B4A3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1E18A67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32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32B7B1A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4C26F58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539C6" id="_x0000_s1313" type="#_x0000_t202" style="position:absolute;left:0;text-align:left;margin-left:4.2pt;margin-top:267.8pt;width:176.1pt;height:69.55pt;z-index:-25123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JXN2p0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4795AE0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442B4A3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1E18A67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33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32B7B1A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4C26F58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85248" behindDoc="1" locked="0" layoutInCell="1" allowOverlap="1" wp14:anchorId="5943DF69" wp14:editId="1BDE923E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198594953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6272" behindDoc="1" locked="0" layoutInCell="1" allowOverlap="1" wp14:anchorId="449D18DC" wp14:editId="59CF7C93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830410786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87296" behindDoc="1" locked="0" layoutInCell="1" allowOverlap="1" wp14:anchorId="07EAE647" wp14:editId="5990E139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26402657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3B7459E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AE647" id="_x0000_s1314" type="#_x0000_t202" style="position:absolute;left:0;text-align:left;margin-left:156.15pt;margin-top:340pt;width:92.4pt;height:18pt;z-index:-25122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+1GSvC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43B7459E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261D20B9" wp14:editId="467D2AF4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70231834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B5331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1D20B9" id="_x0000_s1315" type="#_x0000_t202" style="position:absolute;left:0;text-align:left;margin-left:0;margin-top:176.6pt;width:238pt;height:27.35pt;z-index:252082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" filled="f" stroked="f">
                <v:textbox inset="0,0,0,0">
                  <w:txbxContent>
                    <w:p w14:paraId="598B5331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AE5B300" wp14:editId="6910D11A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63651260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C747183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79D6691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株式会社TCエンジニアリング</w:t>
                                  </w:r>
                                </w:p>
                              </w:tc>
                            </w:tr>
                          </w:tbl>
                          <w:p w14:paraId="5A33883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5B300" id="_x0000_s1316" type="#_x0000_t202" style="position:absolute;left:0;text-align:left;margin-left:0;margin-top:139.45pt;width:237.45pt;height:27.35pt;z-index:252081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GXZVt9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C747183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79D6691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株式会社TCエンジニアリング</w:t>
                            </w:r>
                          </w:p>
                        </w:tc>
                      </w:tr>
                    </w:tbl>
                    <w:p w14:paraId="5A338834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532C4F0" wp14:editId="47B9F3A5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25630230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C89E523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942A391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1286C66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2C4F0" id="_x0000_s1317" type="#_x0000_t202" style="position:absolute;left:0;text-align:left;margin-left:186.75pt;margin-top:117.4pt;width:237.95pt;height:21.5pt;z-index:252083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JhJk0/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C89E523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942A391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1286C66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43C4CD38" wp14:editId="7001B3BC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884962581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1C70EC79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719C7A86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1B15552A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大阪府守口市南寺方東通３丁目４番４号</w:t>
                                  </w:r>
                                </w:p>
                              </w:tc>
                            </w:tr>
                          </w:tbl>
                          <w:p w14:paraId="332CAAF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4CD38" id="_x0000_s1318" type="#_x0000_t202" style="position:absolute;left:0;text-align:left;margin-left:186.25pt;margin-top:74.45pt;width:237.45pt;height:44.1pt;z-index:252080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LE6YFN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1C70EC79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719C7A86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1B15552A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大阪府守口市南寺方東通３丁目４番４号</w:t>
                            </w:r>
                          </w:p>
                        </w:tc>
                      </w:tr>
                    </w:tbl>
                    <w:p w14:paraId="332CAAFC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0C591DB3" wp14:editId="51D50CCE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316728248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77D99438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7BCDBCBD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5700043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1ECE9FEA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5700043</w:t>
                                  </w:r>
                                </w:p>
                              </w:tc>
                            </w:tr>
                          </w:tbl>
                          <w:p w14:paraId="71181BB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91DB3" id="_x0000_s1319" type="#_x0000_t202" style="position:absolute;left:0;text-align:left;margin-left:98pt;margin-top:-4.25pt;width:150.65pt;height:36.9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AQMmTd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77D99438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7BCDBCBD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5700043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1ECE9FEA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5700043</w:t>
                            </w:r>
                          </w:p>
                        </w:tc>
                      </w:tr>
                    </w:tbl>
                    <w:p w14:paraId="71181BBB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5B5DAA37" w14:textId="77777777" w:rsidR="00ED06BF" w:rsidRDefault="00ED06BF">
      <w:pPr>
        <w:sectPr w:rsidR="00ED06BF" w:rsidSect="00ED06BF">
          <w:headerReference w:type="default" r:id="rId134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94464" behindDoc="1" locked="0" layoutInCell="1" allowOverlap="1" wp14:anchorId="75591E30" wp14:editId="76E81218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43439914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B27039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32C0B38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25B44ACA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35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10A5EDD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48A13AE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91E30" id="_x0000_s1320" type="#_x0000_t202" style="position:absolute;left:0;text-align:left;margin-left:4.2pt;margin-top:267.8pt;width:176.1pt;height:69.55pt;z-index:-25122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AeyLWg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4B27039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32C0B38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25B44ACA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36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10A5EDD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48A13AE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95488" behindDoc="1" locked="0" layoutInCell="1" allowOverlap="1" wp14:anchorId="400B09E5" wp14:editId="028774AE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650788998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96512" behindDoc="1" locked="0" layoutInCell="1" allowOverlap="1" wp14:anchorId="2193EC90" wp14:editId="42E71061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714166943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097536" behindDoc="1" locked="0" layoutInCell="1" allowOverlap="1" wp14:anchorId="356C2F55" wp14:editId="12609E68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23385842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225A533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C2F55" id="_x0000_s1321" type="#_x0000_t202" style="position:absolute;left:0;text-align:left;margin-left:156.15pt;margin-top:340pt;width:92.4pt;height:18pt;z-index:-25121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IxkZn8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3225A533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1FA9BD0C" wp14:editId="4DC630DA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82668824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C21E1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A9BD0C" id="_x0000_s1322" type="#_x0000_t202" style="position:absolute;left:0;text-align:left;margin-left:0;margin-top:176.6pt;width:238pt;height:27.35pt;z-index:252092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" filled="f" stroked="f">
                <v:textbox inset="0,0,0,0">
                  <w:txbxContent>
                    <w:p w14:paraId="3E3C21E1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74CFD93" wp14:editId="6FA8DD32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85460245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BEEFB01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1DF3B33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アクシス・ネット株式会社</w:t>
                                  </w:r>
                                </w:p>
                              </w:tc>
                            </w:tr>
                          </w:tbl>
                          <w:p w14:paraId="0A20294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CFD93" id="_x0000_s1323" type="#_x0000_t202" style="position:absolute;left:0;text-align:left;margin-left:0;margin-top:139.45pt;width:237.45pt;height:27.35pt;z-index:252091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EGtcMT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BEEFB01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1DF3B33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アクシス・ネット株式会社</w:t>
                            </w:r>
                          </w:p>
                        </w:tc>
                      </w:tr>
                    </w:tbl>
                    <w:p w14:paraId="0A20294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C3ABD7A" wp14:editId="3483C3F8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99934093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0FE079A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0045357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2C764E00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ABD7A" id="_x0000_s1324" type="#_x0000_t202" style="position:absolute;left:0;text-align:left;margin-left:186.75pt;margin-top:117.4pt;width:237.95pt;height:21.5pt;z-index:252093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BwJP3a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0FE079A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0045357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2C764E00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3E01C1FB" wp14:editId="647B9F8F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519970114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43BC7861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9EEA39F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046CA9EF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大阪府大阪市淀川区西中島６丁目</w:t>
                                  </w:r>
                                </w:p>
                                <w:p w14:paraId="6307F7DB" w14:textId="3E5600E2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８番８号</w:t>
                                  </w:r>
                                </w:p>
                              </w:tc>
                            </w:tr>
                          </w:tbl>
                          <w:p w14:paraId="306309B1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1C1FB" id="_x0000_s1325" type="#_x0000_t202" style="position:absolute;left:0;text-align:left;margin-left:186.25pt;margin-top:74.45pt;width:237.45pt;height:44.1pt;z-index:252090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osajKt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43BC7861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9EEA39F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046CA9EF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大阪府大阪市淀川区西中島６丁目</w:t>
                            </w:r>
                          </w:p>
                          <w:p w14:paraId="6307F7DB" w14:textId="3E5600E2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８番８号</w:t>
                            </w:r>
                          </w:p>
                        </w:tc>
                      </w:tr>
                    </w:tbl>
                    <w:p w14:paraId="306309B1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5A527EF" wp14:editId="5BF9E6BF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668027728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D2C62FB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1E781C42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5320011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00E0DA89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5320011</w:t>
                                  </w:r>
                                </w:p>
                              </w:tc>
                            </w:tr>
                          </w:tbl>
                          <w:p w14:paraId="3ADE0D4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527EF" id="_x0000_s1326" type="#_x0000_t202" style="position:absolute;left:0;text-align:left;margin-left:98pt;margin-top:-4.25pt;width:150.65pt;height:36.9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SK8aB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D2C62FB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1E781C42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5320011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00E0DA89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5320011</w:t>
                            </w:r>
                          </w:p>
                        </w:tc>
                      </w:tr>
                    </w:tbl>
                    <w:p w14:paraId="3ADE0D47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3357F58B" w14:textId="77777777" w:rsidR="00ED06BF" w:rsidRDefault="00ED06BF">
      <w:pPr>
        <w:sectPr w:rsidR="00ED06BF" w:rsidSect="00ED06BF">
          <w:headerReference w:type="default" r:id="rId137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04704" behindDoc="1" locked="0" layoutInCell="1" allowOverlap="1" wp14:anchorId="1D160F05" wp14:editId="724B004A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68633299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A32764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CEFDFD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696B7D2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38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5BADC5B1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48606C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60F05" id="_x0000_s1327" type="#_x0000_t202" style="position:absolute;left:0;text-align:left;margin-left:4.2pt;margin-top:267.8pt;width:176.1pt;height:69.55pt;z-index:-25121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PgL2SY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4A32764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CEFDFD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696B7D2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39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5BADC5B1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48606C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05728" behindDoc="1" locked="0" layoutInCell="1" allowOverlap="1" wp14:anchorId="4257100B" wp14:editId="210F44E6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281487370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06752" behindDoc="1" locked="0" layoutInCell="1" allowOverlap="1" wp14:anchorId="61D2E94B" wp14:editId="734CD5DC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261688859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07776" behindDoc="1" locked="0" layoutInCell="1" allowOverlap="1" wp14:anchorId="65B53D2D" wp14:editId="74F8C2AF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8216739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160008B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53D2D" id="_x0000_s1328" type="#_x0000_t202" style="position:absolute;left:0;text-align:left;margin-left:156.15pt;margin-top:340pt;width:92.4pt;height:18pt;z-index:-25120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Oioqoo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1160008B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6519D87" wp14:editId="0414F187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90554304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6CABA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19D87" id="_x0000_s1329" type="#_x0000_t202" style="position:absolute;left:0;text-align:left;margin-left:0;margin-top:176.6pt;width:238pt;height:27.35pt;z-index:252102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HyzB43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77C6CABA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32828556" wp14:editId="5441FE0C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64375426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10C2802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AF5C17A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株式会社電化エンジニアリング</w:t>
                                  </w:r>
                                </w:p>
                              </w:tc>
                            </w:tr>
                          </w:tbl>
                          <w:p w14:paraId="1A67A18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28556" id="_x0000_s1330" type="#_x0000_t202" style="position:absolute;left:0;text-align:left;margin-left:0;margin-top:139.45pt;width:237.45pt;height:27.35pt;z-index:252101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BShZAI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10C2802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AF5C17A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株式会社電化エンジニアリング</w:t>
                            </w:r>
                          </w:p>
                        </w:tc>
                      </w:tr>
                    </w:tbl>
                    <w:p w14:paraId="1A67A188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2BBE8FB" wp14:editId="7DE597C2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71953083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A396927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C70B0BF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1783C7E0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BE8FB" id="_x0000_s1331" type="#_x0000_t202" style="position:absolute;left:0;text-align:left;margin-left:186.75pt;margin-top:117.4pt;width:237.95pt;height:21.5pt;z-index:252103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A396927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C70B0BF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1783C7E0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BFBDE9E" wp14:editId="38984EF5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929979060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4CEB4CB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3034989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775D8C8A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大阪府大阪市福島区福島３丁目</w:t>
                                  </w:r>
                                </w:p>
                                <w:p w14:paraId="0028B5AF" w14:textId="57BFE268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１０番１０－２０３号</w:t>
                                  </w:r>
                                </w:p>
                              </w:tc>
                            </w:tr>
                          </w:tbl>
                          <w:p w14:paraId="78FAAEC1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BDE9E" id="_x0000_s1332" type="#_x0000_t202" style="position:absolute;left:0;text-align:left;margin-left:186.25pt;margin-top:74.45pt;width:237.45pt;height:44.1pt;z-index:252100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Ge9XavbAQAAmg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4CEB4CB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3034989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775D8C8A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大阪府大阪市福島区福島３丁目</w:t>
                            </w:r>
                          </w:p>
                          <w:p w14:paraId="0028B5AF" w14:textId="57BFE268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１０番１０－２０３号</w:t>
                            </w:r>
                          </w:p>
                        </w:tc>
                      </w:tr>
                    </w:tbl>
                    <w:p w14:paraId="78FAAEC1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619D4B6" wp14:editId="68021D6F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33991450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7DD0B970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11E3E35A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5530003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E95A465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5530003</w:t>
                                  </w:r>
                                </w:p>
                              </w:tc>
                            </w:tr>
                          </w:tbl>
                          <w:p w14:paraId="4B66FC8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9D4B6" id="_x0000_s1333" type="#_x0000_t202" style="position:absolute;left:0;text-align:left;margin-left:98pt;margin-top:-4.25pt;width:150.65pt;height:36.9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SvDj8t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7DD0B970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11E3E35A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5530003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E95A465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5530003</w:t>
                            </w:r>
                          </w:p>
                        </w:tc>
                      </w:tr>
                    </w:tbl>
                    <w:p w14:paraId="4B66FC8A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5073AF1C" w14:textId="77777777" w:rsidR="00ED06BF" w:rsidRDefault="00ED06BF">
      <w:pPr>
        <w:sectPr w:rsidR="00ED06BF" w:rsidSect="00ED06BF">
          <w:headerReference w:type="default" r:id="rId140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14944" behindDoc="1" locked="0" layoutInCell="1" allowOverlap="1" wp14:anchorId="34302AEE" wp14:editId="36EBACC0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4381958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34EA6B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B5F174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A0D7D6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41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32909449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6F95936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02AEE" id="_x0000_s1334" type="#_x0000_t202" style="position:absolute;left:0;text-align:left;margin-left:4.2pt;margin-top:267.8pt;width:176.1pt;height:69.55pt;z-index:-25120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DCWqfE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334EA6B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B5F174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A0D7D6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42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32909449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6F95936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15968" behindDoc="1" locked="0" layoutInCell="1" allowOverlap="1" wp14:anchorId="0A4F15C0" wp14:editId="17020B9E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310796913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16992" behindDoc="1" locked="0" layoutInCell="1" allowOverlap="1" wp14:anchorId="44846DF6" wp14:editId="277B4DBC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778621111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18016" behindDoc="1" locked="0" layoutInCell="1" allowOverlap="1" wp14:anchorId="4061F732" wp14:editId="09550119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86628882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B6CF5DC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1F732" id="_x0000_s1335" type="#_x0000_t202" style="position:absolute;left:0;text-align:left;margin-left:156.15pt;margin-top:340pt;width:92.4pt;height:18pt;z-index:-25119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O25YtM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3B6CF5DC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1D17DDF2" wp14:editId="37AA59CB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94348489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3536C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7DDF2" id="_x0000_s1336" type="#_x0000_t202" style="position:absolute;left:0;text-align:left;margin-left:0;margin-top:176.6pt;width:238pt;height:27.35pt;z-index:252112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G3sxSH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2993536C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D438229" wp14:editId="41E52853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50440441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FA3C3B4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7F3D0F3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株式会社MYTECH</w:t>
                                  </w:r>
                                </w:p>
                              </w:tc>
                            </w:tr>
                          </w:tbl>
                          <w:p w14:paraId="4897D0E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38229" id="_x0000_s1337" type="#_x0000_t202" style="position:absolute;left:0;text-align:left;margin-left:0;margin-top:139.45pt;width:237.45pt;height:27.35pt;z-index:252111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Co892C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FA3C3B4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7F3D0F3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株式会社MYTECH</w:t>
                            </w:r>
                          </w:p>
                        </w:tc>
                      </w:tr>
                    </w:tbl>
                    <w:p w14:paraId="4897D0E4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F48D24B" wp14:editId="77B84E6D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39280802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4DAB945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C8C13A7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36028779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8D24B" id="_x0000_s1338" type="#_x0000_t202" style="position:absolute;left:0;text-align:left;margin-left:186.75pt;margin-top:117.4pt;width:237.95pt;height:21.5pt;z-index:252113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E8pTtH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4DAB945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C8C13A7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36028779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4A59ADD" wp14:editId="10330673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76587979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9C2BE6A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0E44270D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679AD3F8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大阪府門真市島頭３丁目１８番１７号</w:t>
                                  </w:r>
                                </w:p>
                              </w:tc>
                            </w:tr>
                          </w:tbl>
                          <w:p w14:paraId="7F0FC2DE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59ADD" id="_x0000_s1339" type="#_x0000_t202" style="position:absolute;left:0;text-align:left;margin-left:186.25pt;margin-top:74.45pt;width:237.45pt;height:44.1pt;z-index:252110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CdyxAh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9C2BE6A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0E44270D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679AD3F8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大阪府門真市島頭３丁目１８番１７号</w:t>
                            </w:r>
                          </w:p>
                        </w:tc>
                      </w:tr>
                    </w:tbl>
                    <w:p w14:paraId="7F0FC2DE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08B2E7D" wp14:editId="46833A8A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83143250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1FB015D5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7D03BF0F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5710016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13C5A0A2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5710016</w:t>
                                  </w:r>
                                </w:p>
                              </w:tc>
                            </w:tr>
                          </w:tbl>
                          <w:p w14:paraId="414261F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8B2E7D" id="_x0000_s1340" type="#_x0000_t202" style="position:absolute;left:0;text-align:left;margin-left:98pt;margin-top:-4.25pt;width:150.65pt;height:36.9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W68hXt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1FB015D5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7D03BF0F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5710016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13C5A0A2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5710016</w:t>
                            </w:r>
                          </w:p>
                        </w:tc>
                      </w:tr>
                    </w:tbl>
                    <w:p w14:paraId="414261F2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111A84E" w14:textId="77777777" w:rsidR="00ED06BF" w:rsidRDefault="00ED06BF">
      <w:pPr>
        <w:sectPr w:rsidR="00ED06BF" w:rsidSect="00ED06BF">
          <w:headerReference w:type="default" r:id="rId143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25184" behindDoc="1" locked="0" layoutInCell="1" allowOverlap="1" wp14:anchorId="3369A4C3" wp14:editId="76E2A481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96644365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6889313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207F1F23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47DA566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44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1E30D12F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51D5BAE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9A4C3" id="_x0000_s1341" type="#_x0000_t202" style="position:absolute;left:0;text-align:left;margin-left:4.2pt;margin-top:267.8pt;width:176.1pt;height:69.55pt;z-index:-25119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tEoJAIAAEw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BZ9NUkPxbA/lK+GAcJaId3JTU09b4cOTQNIEjUE6D4+0aANUG3qLswrw59/OYzxRRV7OWtJYwf2P&#10;o0DFmflqicQoyMHAwdgPhj02d0CyndALcjKZdAGDGUyN0LyQ/NexCrmElVSr4GEw78JZ6fR8pFqv&#10;UxDJzomwtTsnB7ojws/di0DX0xCIwAcY1CfyN2ycY898rI8BdJ2ouqLY64Ykm8jun1d8E7/vU9T1&#10;J7D6BQ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7QLRKC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66889313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207F1F23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47DA566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45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1E30D12F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51D5BAE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26208" behindDoc="1" locked="0" layoutInCell="1" allowOverlap="1" wp14:anchorId="6FCDD6A1" wp14:editId="46AFE2BD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499511880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7232" behindDoc="1" locked="0" layoutInCell="1" allowOverlap="1" wp14:anchorId="649A3710" wp14:editId="0B3F48D1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439791357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28256" behindDoc="1" locked="0" layoutInCell="1" allowOverlap="1" wp14:anchorId="15D931E6" wp14:editId="485C1254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56932451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3D5232A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931E6" id="_x0000_s1342" type="#_x0000_t202" style="position:absolute;left:0;text-align:left;margin-left:156.15pt;margin-top:340pt;width:92.4pt;height:18pt;z-index:-25118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FD4w8Q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63D5232A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F380F30" wp14:editId="74AB62C6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38296124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78E75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80F30" id="_x0000_s1343" type="#_x0000_t202" style="position:absolute;left:0;text-align:left;margin-left:0;margin-top:176.6pt;width:238pt;height:27.35pt;z-index:252123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DU34FL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26B78E75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6DF94AED" wp14:editId="0FBC4FD3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90166747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AE7B494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0F24FAE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株式会社アコーズ</w:t>
                                  </w:r>
                                </w:p>
                              </w:tc>
                            </w:tr>
                          </w:tbl>
                          <w:p w14:paraId="260780F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94AED" id="_x0000_s1344" type="#_x0000_t202" style="position:absolute;left:0;text-align:left;margin-left:0;margin-top:139.45pt;width:237.45pt;height:27.35pt;z-index:252122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QJ6zF9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AE7B494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0F24FAE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株式会社アコーズ</w:t>
                            </w:r>
                          </w:p>
                        </w:tc>
                      </w:tr>
                    </w:tbl>
                    <w:p w14:paraId="260780F6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464F1084" wp14:editId="62398100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35137402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119B76C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0225B6A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529E4967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F1084" id="_x0000_s1345" type="#_x0000_t202" style="position:absolute;left:0;text-align:left;margin-left:186.75pt;margin-top:117.4pt;width:237.95pt;height:21.5pt;z-index:252124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DBoXXv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119B76C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0225B6A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529E4967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316D02A" wp14:editId="2D3CBC11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205008320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50E4568F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5B9B71DD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323B1F87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大阪府堺市西区浜寺石津町東２丁</w:t>
                                  </w:r>
                                </w:p>
                                <w:p w14:paraId="756C256A" w14:textId="5AE58563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４番２８号</w:t>
                                  </w:r>
                                </w:p>
                              </w:tc>
                            </w:tr>
                          </w:tbl>
                          <w:p w14:paraId="62D979F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6D02A" id="_x0000_s1346" type="#_x0000_t202" style="position:absolute;left:0;text-align:left;margin-left:186.25pt;margin-top:74.45pt;width:237.45pt;height:44.1pt;z-index:252121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AQFqCnbAQAAmg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50E4568F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5B9B71DD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323B1F87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大阪府堺市西区浜寺石津町東２丁</w:t>
                            </w:r>
                          </w:p>
                          <w:p w14:paraId="756C256A" w14:textId="5AE58563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４番２８号</w:t>
                            </w:r>
                          </w:p>
                        </w:tc>
                      </w:tr>
                    </w:tbl>
                    <w:p w14:paraId="62D979F3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E07A5BB" wp14:editId="566DAA55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34693629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FB9E24F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EA55FC0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5928335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9572882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5928335</w:t>
                                  </w:r>
                                </w:p>
                              </w:tc>
                            </w:tr>
                          </w:tbl>
                          <w:p w14:paraId="292BDDC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7A5BB" id="_x0000_s1347" type="#_x0000_t202" style="position:absolute;left:0;text-align:left;margin-left:98pt;margin-top:-4.25pt;width:150.65pt;height:36.9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pSBZw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FB9E24F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EA55FC0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5928335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9572882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5928335</w:t>
                            </w:r>
                          </w:p>
                        </w:tc>
                      </w:tr>
                    </w:tbl>
                    <w:p w14:paraId="292BDDCC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1D7277BA" w14:textId="77777777" w:rsidR="00ED06BF" w:rsidRDefault="00ED06BF">
      <w:pPr>
        <w:sectPr w:rsidR="00ED06BF" w:rsidSect="00ED06BF">
          <w:headerReference w:type="default" r:id="rId146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35424" behindDoc="1" locked="0" layoutInCell="1" allowOverlap="1" wp14:anchorId="482C6FF2" wp14:editId="6BCF746C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171758758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164C32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119E846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094A6533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47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06190539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08EA139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C6FF2" id="_x0000_s1348" type="#_x0000_t202" style="position:absolute;left:0;text-align:left;margin-left:4.2pt;margin-top:267.8pt;width:176.1pt;height:69.55pt;z-index:-25118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BjL8Kc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0164C32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119E846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094A6533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48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06190539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08EA139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36448" behindDoc="1" locked="0" layoutInCell="1" allowOverlap="1" wp14:anchorId="10B24774" wp14:editId="226BD621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777944221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37472" behindDoc="1" locked="0" layoutInCell="1" allowOverlap="1" wp14:anchorId="1E02712E" wp14:editId="5EBCA63C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002560442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38496" behindDoc="1" locked="0" layoutInCell="1" allowOverlap="1" wp14:anchorId="0642324D" wp14:editId="34907A08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32582476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F85E62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2324D" id="_x0000_s1349" type="#_x0000_t202" style="position:absolute;left:0;text-align:left;margin-left:156.15pt;margin-top:340pt;width:92.4pt;height:18pt;z-index:-25117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Fds5Zs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14F85E62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25A65861" wp14:editId="7999420C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10522502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A7D427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A65861" id="_x0000_s1350" type="#_x0000_t202" style="position:absolute;left:0;text-align:left;margin-left:0;margin-top:176.6pt;width:238pt;height:27.35pt;z-index:252133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Kz5WFr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7CA7D427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787CB23" wp14:editId="7F88AC18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51731216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556C4111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EAD9CFC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泉谷機械工業株式会社</w:t>
                                  </w:r>
                                </w:p>
                              </w:tc>
                            </w:tr>
                          </w:tbl>
                          <w:p w14:paraId="35091AFE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7CB23" id="_x0000_s1351" type="#_x0000_t202" style="position:absolute;left:0;text-align:left;margin-left:0;margin-top:139.45pt;width:237.45pt;height:27.35pt;z-index:252132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Bp5kD5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556C4111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EAD9CFC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泉谷機械工業株式会社</w:t>
                            </w:r>
                          </w:p>
                        </w:tc>
                      </w:tr>
                    </w:tbl>
                    <w:p w14:paraId="35091AFE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93EFF44" wp14:editId="40D3B8EE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06943221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565AB91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D223C07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1873970B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EFF44" id="_x0000_s1352" type="#_x0000_t202" style="position:absolute;left:0;text-align:left;margin-left:186.75pt;margin-top:117.4pt;width:237.95pt;height:21.5pt;z-index:252134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COPNOq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565AB91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D223C07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1873970B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56A6B83" wp14:editId="2EAB4D65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858560141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5FC4493E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72BC510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7533D020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大阪府堺市堺区大仙西町６丁１６４番地</w:t>
                                  </w:r>
                                </w:p>
                              </w:tc>
                            </w:tr>
                          </w:tbl>
                          <w:p w14:paraId="083AC5D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A6B83" id="_x0000_s1353" type="#_x0000_t202" style="position:absolute;left:0;text-align:left;margin-left:186.25pt;margin-top:74.45pt;width:237.45pt;height:44.1pt;z-index:2521313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Bc3o1a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5FC4493E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72BC510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7533D020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大阪府堺市堺区大仙西町６丁１６４番地</w:t>
                            </w:r>
                          </w:p>
                        </w:tc>
                      </w:tr>
                    </w:tbl>
                    <w:p w14:paraId="083AC5D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7CC4D622" wp14:editId="2657CA44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998935707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5B3CAED7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78D55E58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5900821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C913F78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5900821</w:t>
                                  </w:r>
                                </w:p>
                              </w:tc>
                            </w:tr>
                          </w:tbl>
                          <w:p w14:paraId="420C5C8D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4D622" id="_x0000_s1354" type="#_x0000_t202" style="position:absolute;left:0;text-align:left;margin-left:98pt;margin-top:-4.25pt;width:150.65pt;height:36.9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wSV45d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5B3CAED7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78D55E58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5900821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C913F78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5900821</w:t>
                            </w:r>
                          </w:p>
                        </w:tc>
                      </w:tr>
                    </w:tbl>
                    <w:p w14:paraId="420C5C8D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4B67E7AC" w14:textId="77777777" w:rsidR="00ED06BF" w:rsidRDefault="00ED06BF">
      <w:pPr>
        <w:sectPr w:rsidR="00ED06BF" w:rsidSect="00ED06BF">
          <w:headerReference w:type="default" r:id="rId149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45664" behindDoc="1" locked="0" layoutInCell="1" allowOverlap="1" wp14:anchorId="10F76C8C" wp14:editId="7F0BE22A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213747741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FC873D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80FDB1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4354C3BE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50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25E62751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097F195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76C8C" id="_x0000_s1355" type="#_x0000_t202" style="position:absolute;left:0;text-align:left;margin-left:4.2pt;margin-top:267.8pt;width:176.1pt;height:69.55pt;z-index:-25117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" filled="f" stroked="f" strokeweight=".5pt">
                <v:textbox inset="0,0,0,0">
                  <w:txbxContent>
                    <w:p w14:paraId="1FC873D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80FDB1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4354C3BE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51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25E62751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097F195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46688" behindDoc="1" locked="0" layoutInCell="1" allowOverlap="1" wp14:anchorId="05F06504" wp14:editId="725FF263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830847868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7712" behindDoc="1" locked="0" layoutInCell="1" allowOverlap="1" wp14:anchorId="65E2B90C" wp14:editId="45E1EF94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866871520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48736" behindDoc="1" locked="0" layoutInCell="1" allowOverlap="1" wp14:anchorId="07B0E207" wp14:editId="27DBD12E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56295256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1650E06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0E207" id="_x0000_s1356" type="#_x0000_t202" style="position:absolute;left:0;text-align:left;margin-left:156.15pt;margin-top:340pt;width:92.4pt;height:18pt;z-index:-25116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lR0oGC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51650E06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36F492C0" wp14:editId="5FAE9CB3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04621839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D5DF86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492C0" id="_x0000_s1357" type="#_x0000_t202" style="position:absolute;left:0;text-align:left;margin-left:0;margin-top:176.6pt;width:238pt;height:27.35pt;z-index:252143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FaPFdD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6DD5DF86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48BE6DC5" wp14:editId="4C860A3D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0959370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8E099E6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EC078A1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株式会社竹原理研</w:t>
                                  </w:r>
                                </w:p>
                              </w:tc>
                            </w:tr>
                          </w:tbl>
                          <w:p w14:paraId="7B7CC51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E6DC5" id="_x0000_s1358" type="#_x0000_t202" style="position:absolute;left:0;text-align:left;margin-left:0;margin-top:139.45pt;width:237.45pt;height:27.35pt;z-index:252142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9XVY2N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8E099E6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EC078A1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株式会社竹原理研</w:t>
                            </w:r>
                          </w:p>
                        </w:tc>
                      </w:tr>
                    </w:tbl>
                    <w:p w14:paraId="7B7CC51F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D43A0AC" wp14:editId="3677D082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27878335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C86495C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D395BDF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6B935FA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3A0AC" id="_x0000_s1359" type="#_x0000_t202" style="position:absolute;left:0;text-align:left;margin-left:186.75pt;margin-top:117.4pt;width:237.95pt;height:21.5pt;z-index:252144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B0Sp4g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C86495C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D395BDF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6B935FA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2D86E5E4" wp14:editId="2B2E2D6D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436223723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4B8B16FF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7D415278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4E05B204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大阪府堺市中区深阪４丁１９番１４号</w:t>
                                  </w:r>
                                </w:p>
                              </w:tc>
                            </w:tr>
                          </w:tbl>
                          <w:p w14:paraId="31FE22C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6E5E4" id="_x0000_s1360" type="#_x0000_t202" style="position:absolute;left:0;text-align:left;margin-left:186.25pt;margin-top:74.45pt;width:237.45pt;height:44.1pt;z-index:252141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BNgU/2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4B8B16FF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7D415278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4E05B204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大阪府堺市中区深阪４丁１９番１４号</w:t>
                            </w:r>
                          </w:p>
                        </w:tc>
                      </w:tr>
                    </w:tbl>
                    <w:p w14:paraId="31FE22C8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25918105" wp14:editId="5A0F6F29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885953863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2915334D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128E1509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5998253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FC9BAEE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5998253</w:t>
                                  </w:r>
                                </w:p>
                              </w:tc>
                            </w:tr>
                          </w:tbl>
                          <w:p w14:paraId="2D5DC7B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18105" id="_x0000_s1361" type="#_x0000_t202" style="position:absolute;left:0;text-align:left;margin-left:98pt;margin-top:-4.25pt;width:150.65pt;height:36.9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BgzPGv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2915334D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128E1509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5998253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FC9BAEE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5998253</w:t>
                            </w:r>
                          </w:p>
                        </w:tc>
                      </w:tr>
                    </w:tbl>
                    <w:p w14:paraId="2D5DC7BF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6C2F934D" w14:textId="77777777" w:rsidR="00ED06BF" w:rsidRDefault="00ED06BF">
      <w:pPr>
        <w:sectPr w:rsidR="00ED06BF" w:rsidSect="00ED06BF">
          <w:headerReference w:type="default" r:id="rId152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55904" behindDoc="1" locked="0" layoutInCell="1" allowOverlap="1" wp14:anchorId="1D2869A3" wp14:editId="326961B7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669932648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363E55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A62B2C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177110E7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53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67A21F85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51A0149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869A3" id="_x0000_s1362" type="#_x0000_t202" style="position:absolute;left:0;text-align:left;margin-left:4.2pt;margin-top:267.8pt;width:176.1pt;height:69.55pt;z-index:-25116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ipJQIAAEw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BZ/N5rGheLaH8pVwQDhLxDu5qamnrfDhSSBpgsYgnYdHWrQBqg29xVkF+PNv5zGeqCIvZy1prOD+&#10;x1Gg4sx8tURiFORg4GDsB8Memzsg2U7oBTmZTLqAwQymRmheSP7rWIVcwkqqVfAwmHfhrHR6PlKt&#10;1ymIZOdE2NqdkwPdEeHn7kWg62kIROADDOoT+Rs2zrFnPtbHALpOVF1R7HVDkk1k988rvonf9ynq&#10;+hNY/QI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A3C+Kk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7363E55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A62B2C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177110E7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54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67A21F85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51A0149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56928" behindDoc="1" locked="0" layoutInCell="1" allowOverlap="1" wp14:anchorId="0FD6789C" wp14:editId="31DDA4F5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048255942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57952" behindDoc="1" locked="0" layoutInCell="1" allowOverlap="1" wp14:anchorId="1F0E0BE5" wp14:editId="78EB0F34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601743396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58976" behindDoc="1" locked="0" layoutInCell="1" allowOverlap="1" wp14:anchorId="6CB334E0" wp14:editId="3200604D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35986966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639F580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334E0" id="_x0000_s1363" type="#_x0000_t202" style="position:absolute;left:0;text-align:left;margin-left:156.15pt;margin-top:340pt;width:92.4pt;height:18pt;z-index:-25115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IzVJgIAAE4EAAAOAAAAZHJzL2Uyb0RvYy54bWysVE2P2jAQvVfqf7B8LwnQsi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O88jNU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7639F580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537B253D" wp14:editId="36508900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62686066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A48300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B253D" id="_x0000_s1364" type="#_x0000_t202" style="position:absolute;left:0;text-align:left;margin-left:0;margin-top:176.6pt;width:238pt;height:27.35pt;z-index:252153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C+4ntF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24A48300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AA497CC" wp14:editId="27603BF0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1221534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3D22C67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A100665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有限会社芳村電機製作所</w:t>
                                  </w:r>
                                </w:p>
                              </w:tc>
                            </w:tr>
                          </w:tbl>
                          <w:p w14:paraId="10FE51D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497CC" id="_x0000_s1365" type="#_x0000_t202" style="position:absolute;left:0;text-align:left;margin-left:0;margin-top:139.45pt;width:237.45pt;height:27.35pt;z-index:252152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e/1j5t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3D22C67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A100665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有限会社芳村電機製作所</w:t>
                            </w:r>
                          </w:p>
                        </w:tc>
                      </w:tr>
                    </w:tbl>
                    <w:p w14:paraId="10FE51D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1E81CF6" wp14:editId="30ABDABE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95729255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8BAC7F5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B0E2554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2095BD93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81CF6" id="_x0000_s1366" type="#_x0000_t202" style="position:absolute;left:0;text-align:left;margin-left:186.75pt;margin-top:117.4pt;width:237.95pt;height:21.5pt;z-index:252154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Lyhorv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8BAC7F5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B0E2554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2095BD93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4BF3688A" wp14:editId="53FE54D7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46917888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74CD0F8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5D585A4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34FA61BB" w14:textId="77777777" w:rsidR="00ED06BF" w:rsidRDefault="00ED06BF" w:rsidP="00ED06BF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大阪府東大阪市新池島町２丁目</w:t>
                                  </w:r>
                                </w:p>
                                <w:p w14:paraId="2B74B4E7" w14:textId="3A4CF25B" w:rsidR="00ED06BF" w:rsidRPr="00ED06BF" w:rsidRDefault="00ED06BF" w:rsidP="00ED06BF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２０番３７号</w:t>
                                  </w:r>
                                </w:p>
                              </w:tc>
                            </w:tr>
                          </w:tbl>
                          <w:p w14:paraId="18F985C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3688A" id="_x0000_s1367" type="#_x0000_t202" style="position:absolute;left:0;text-align:left;margin-left:186.25pt;margin-top:74.45pt;width:237.45pt;height:44.1pt;z-index:252151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G5D/EvbAQAAmg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74CD0F8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5D585A4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34FA61BB" w14:textId="77777777" w:rsidR="00ED06BF" w:rsidRDefault="00ED06BF" w:rsidP="00ED06BF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大阪府東大阪市新池島町２丁目</w:t>
                            </w:r>
                          </w:p>
                          <w:p w14:paraId="2B74B4E7" w14:textId="3A4CF25B" w:rsidR="00ED06BF" w:rsidRPr="00ED06BF" w:rsidRDefault="00ED06BF" w:rsidP="00ED06BF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２０番３７号</w:t>
                            </w:r>
                          </w:p>
                        </w:tc>
                      </w:tr>
                    </w:tbl>
                    <w:p w14:paraId="18F985C6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F09ACB9" wp14:editId="11340F46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175812516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673C3D14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5455F931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5798065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0145A0F3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5798065</w:t>
                                  </w:r>
                                </w:p>
                              </w:tc>
                            </w:tr>
                          </w:tbl>
                          <w:p w14:paraId="0D0007F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9ACB9" id="_x0000_s1368" type="#_x0000_t202" style="position:absolute;left:0;text-align:left;margin-left:98pt;margin-top:-4.25pt;width:150.65pt;height:36.9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JesXud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673C3D14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5455F931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5798065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0145A0F3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5798065</w:t>
                            </w:r>
                          </w:p>
                        </w:tc>
                      </w:tr>
                    </w:tbl>
                    <w:p w14:paraId="0D0007F4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7832E303" w14:textId="77777777" w:rsidR="00ED06BF" w:rsidRDefault="00ED06BF">
      <w:pPr>
        <w:sectPr w:rsidR="00ED06BF" w:rsidSect="00ED06BF">
          <w:headerReference w:type="default" r:id="rId155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66144" behindDoc="1" locked="0" layoutInCell="1" allowOverlap="1" wp14:anchorId="153AB0A5" wp14:editId="079776F9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5864519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0B532C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269173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14AC718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56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368CD62A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5400CC9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AB0A5" id="_x0000_s1369" type="#_x0000_t202" style="position:absolute;left:0;text-align:left;margin-left:4.2pt;margin-top:267.8pt;width:176.1pt;height:69.55pt;z-index:-25115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H0SaWs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40B532C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269173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14AC718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57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368CD62A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5400CC9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67168" behindDoc="1" locked="0" layoutInCell="1" allowOverlap="1" wp14:anchorId="58BBD771" wp14:editId="3944F19A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232304757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68192" behindDoc="1" locked="0" layoutInCell="1" allowOverlap="1" wp14:anchorId="24F57BD6" wp14:editId="789C80E1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300990905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69216" behindDoc="1" locked="0" layoutInCell="1" allowOverlap="1" wp14:anchorId="27092429" wp14:editId="24BD0C71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78958073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453394E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92429" id="_x0000_s1370" type="#_x0000_t202" style="position:absolute;left:0;text-align:left;margin-left:156.15pt;margin-top:340pt;width:92.4pt;height:18pt;z-index:-25114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EPO7ts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2453394E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39312D6" wp14:editId="3C464FAB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98513455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0626A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312D6" id="_x0000_s1371" type="#_x0000_t202" style="position:absolute;left:0;text-align:left;margin-left:0;margin-top:176.6pt;width:238pt;height:27.35pt;z-index:252164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" filled="f" stroked="f">
                <v:textbox inset="0,0,0,0">
                  <w:txbxContent>
                    <w:p w14:paraId="1390626A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706B283D" wp14:editId="59F3932F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58551983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B38E087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419575A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三晃電機工業株式会社</w:t>
                                  </w:r>
                                </w:p>
                              </w:tc>
                            </w:tr>
                          </w:tbl>
                          <w:p w14:paraId="700A63C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B283D" id="_x0000_s1372" type="#_x0000_t202" style="position:absolute;left:0;text-align:left;margin-left:0;margin-top:139.45pt;width:237.45pt;height:27.35pt;z-index:252163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BlRUEw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B38E087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419575A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三晃電機工業株式会社</w:t>
                            </w:r>
                          </w:p>
                        </w:tc>
                      </w:tr>
                    </w:tbl>
                    <w:p w14:paraId="700A63CC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06268FC" wp14:editId="0A626F81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45344497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0066587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E3CDD65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071AD03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268FC" id="_x0000_s1373" type="#_x0000_t202" style="position:absolute;left:0;text-align:left;margin-left:186.75pt;margin-top:117.4pt;width:237.95pt;height:21.5pt;z-index:252165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OR6h8j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0066587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E3CDD65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071AD03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D5C6753" wp14:editId="5CF4D595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680351533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0A36B7D0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388D719F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254CB133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大阪府堺市美原区丹上２３０番地１</w:t>
                                  </w:r>
                                </w:p>
                              </w:tc>
                            </w:tr>
                          </w:tbl>
                          <w:p w14:paraId="7036689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C6753" id="_x0000_s1374" type="#_x0000_t202" style="position:absolute;left:0;text-align:left;margin-left:186.25pt;margin-top:74.45pt;width:237.45pt;height:44.1pt;z-index:252162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CGLpLe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0A36B7D0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388D719F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254CB133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大阪府堺市美原区丹上２３０番地１</w:t>
                            </w:r>
                          </w:p>
                        </w:tc>
                      </w:tr>
                    </w:tbl>
                    <w:p w14:paraId="70366892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37B2ADD7" wp14:editId="5CC3DC7B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809061702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5713EC52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01CCDF85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5870011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BA79535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5870011</w:t>
                                  </w:r>
                                </w:p>
                              </w:tc>
                            </w:tr>
                          </w:tbl>
                          <w:p w14:paraId="325DDD0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2ADD7" id="_x0000_s1375" type="#_x0000_t202" style="position:absolute;left:0;text-align:left;margin-left:98pt;margin-top:-4.25pt;width:150.65pt;height:36.9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q2Msh9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5713EC52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01CCDF85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5870011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BA79535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5870011</w:t>
                            </w:r>
                          </w:p>
                        </w:tc>
                      </w:tr>
                    </w:tbl>
                    <w:p w14:paraId="325DDD02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533BD59C" w14:textId="77777777" w:rsidR="00ED06BF" w:rsidRDefault="00ED06BF">
      <w:pPr>
        <w:sectPr w:rsidR="00ED06BF" w:rsidSect="00ED06BF">
          <w:headerReference w:type="default" r:id="rId158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76384" behindDoc="1" locked="0" layoutInCell="1" allowOverlap="1" wp14:anchorId="60EE508B" wp14:editId="3194D9FC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212958911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A21851D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12FC6AA7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78943639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59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68F11354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037F69A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508B" id="_x0000_s1376" type="#_x0000_t202" style="position:absolute;left:0;text-align:left;margin-left:4.2pt;margin-top:267.8pt;width:176.1pt;height:69.55pt;z-index:-25114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" filled="f" stroked="f" strokeweight=".5pt">
                <v:textbox inset="0,0,0,0">
                  <w:txbxContent>
                    <w:p w14:paraId="1A21851D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12FC6AA7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78943639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60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68F11354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037F69A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77408" behindDoc="1" locked="0" layoutInCell="1" allowOverlap="1" wp14:anchorId="367B6B32" wp14:editId="37CC1E0E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390743170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78432" behindDoc="1" locked="0" layoutInCell="1" allowOverlap="1" wp14:anchorId="2CA9BE1A" wp14:editId="06EEBC12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669410017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79456" behindDoc="1" locked="0" layoutInCell="1" allowOverlap="1" wp14:anchorId="0FB1C31A" wp14:editId="319677A4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54836225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7503FA6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1C31A" id="_x0000_s1377" type="#_x0000_t202" style="position:absolute;left:0;text-align:left;margin-left:156.15pt;margin-top:340pt;width:92.4pt;height:18pt;z-index:-25113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K3/JgIAAE4EAAAOAAAAZHJzL2Uyb0RvYy54bWysVE2P2jAQvVfqf7B8LwnQp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J4krf8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27503FA6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74789515" wp14:editId="50FC43E9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65649123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D8307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89515" id="_x0000_s1378" type="#_x0000_t202" style="position:absolute;left:0;text-align:left;margin-left:0;margin-top:176.6pt;width:238pt;height:27.35pt;z-index:252174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aLBQZ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299D8307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78C61017" wp14:editId="61644960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9097144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AC83E1C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04AA5D2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株式会社弥生製作所</w:t>
                                  </w:r>
                                </w:p>
                              </w:tc>
                            </w:tr>
                          </w:tbl>
                          <w:p w14:paraId="2F03835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61017" id="_x0000_s1379" type="#_x0000_t202" style="position:absolute;left:0;text-align:left;margin-left:0;margin-top:139.45pt;width:237.45pt;height:27.35pt;z-index:252173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nzMMut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AC83E1C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04AA5D2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株式会社弥生製作所</w:t>
                            </w:r>
                          </w:p>
                        </w:tc>
                      </w:tr>
                    </w:tbl>
                    <w:p w14:paraId="2F038354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5F5FCE00" wp14:editId="796EC5F1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90401065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15D05EC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3C255A8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68B8D3D2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5FCE00" id="_x0000_s1380" type="#_x0000_t202" style="position:absolute;left:0;text-align:left;margin-left:186.75pt;margin-top:117.4pt;width:237.95pt;height:21.5pt;z-index:252175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D1JUVk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15D05EC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3C255A8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68B8D3D2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9AC96A1" wp14:editId="5D1B5D80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055682238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637C7935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2D7AA7BB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4E2BC62A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大阪府大阪市東淀川区小松4丁目</w:t>
                                  </w:r>
                                </w:p>
                                <w:p w14:paraId="55817BF0" w14:textId="03F7A2C3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2番13号</w:t>
                                  </w:r>
                                </w:p>
                              </w:tc>
                            </w:tr>
                          </w:tbl>
                          <w:p w14:paraId="3942C9F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C96A1" id="_x0000_s1381" type="#_x0000_t202" style="position:absolute;left:0;text-align:left;margin-left:186.25pt;margin-top:74.45pt;width:237.45pt;height:44.1pt;z-index:252172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CfHG5TbAQAAmg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637C7935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2D7AA7BB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4E2BC62A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大阪府大阪市東淀川区小松4丁目</w:t>
                            </w:r>
                          </w:p>
                          <w:p w14:paraId="55817BF0" w14:textId="03F7A2C3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2番13号</w:t>
                            </w:r>
                          </w:p>
                        </w:tc>
                      </w:tr>
                    </w:tbl>
                    <w:p w14:paraId="3942C9FC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DDEEE7C" wp14:editId="6C6FF5F8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535323546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750BD6FF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945B149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5330004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41AF16D6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5330004</w:t>
                                  </w:r>
                                </w:p>
                              </w:tc>
                            </w:tr>
                          </w:tbl>
                          <w:p w14:paraId="6243EAD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EEE7C" id="_x0000_s1382" type="#_x0000_t202" style="position:absolute;left:0;text-align:left;margin-left:98pt;margin-top:-4.25pt;width:150.65pt;height:36.9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bG/wZt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750BD6FF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945B149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5330004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41AF16D6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5330004</w:t>
                            </w:r>
                          </w:p>
                        </w:tc>
                      </w:tr>
                    </w:tbl>
                    <w:p w14:paraId="6243EADF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397EB4B0" w14:textId="77777777" w:rsidR="00ED06BF" w:rsidRDefault="00ED06BF">
      <w:pPr>
        <w:sectPr w:rsidR="00ED06BF" w:rsidSect="00ED06BF">
          <w:headerReference w:type="default" r:id="rId161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86624" behindDoc="1" locked="0" layoutInCell="1" allowOverlap="1" wp14:anchorId="1E3C0CBA" wp14:editId="00C10920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55323027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DCC40F7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FE5249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74BA6F8D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62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2F56703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221C5297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0CBA" id="_x0000_s1383" type="#_x0000_t202" style="position:absolute;left:0;text-align:left;margin-left:4.2pt;margin-top:267.8pt;width:176.1pt;height:69.55pt;z-index:-25112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GgbYWU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3DCC40F7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FE5249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74BA6F8D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63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2F56703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221C5297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87648" behindDoc="1" locked="0" layoutInCell="1" allowOverlap="1" wp14:anchorId="0887C408" wp14:editId="5B780B3F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205715312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88672" behindDoc="1" locked="0" layoutInCell="1" allowOverlap="1" wp14:anchorId="275458E7" wp14:editId="69E34C04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036514254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89696" behindDoc="1" locked="0" layoutInCell="1" allowOverlap="1" wp14:anchorId="4FE814D6" wp14:editId="1574385A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55577079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53E8845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814D6" id="_x0000_s1384" type="#_x0000_t202" style="position:absolute;left:0;text-align:left;margin-left:156.15pt;margin-top:340pt;width:92.4pt;height:18pt;z-index:-25112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TByJgIAAE4EAAAOAAAAZHJzL2Uyb0RvYy54bWysVE2P2jAQvVfqf7B8LwnQp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FFBMHI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153E8845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6A289AC" wp14:editId="44884F12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73826751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DFE86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289AC" id="_x0000_s1385" type="#_x0000_t202" style="position:absolute;left:0;text-align:left;margin-left:0;margin-top:176.6pt;width:238pt;height:27.35pt;z-index:252184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DUpC8n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2D3DFE86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3C4E393C" wp14:editId="1FF68884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24802687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9485D38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51C49CF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有限会社カシヤマ</w:t>
                                  </w:r>
                                </w:p>
                              </w:tc>
                            </w:tr>
                          </w:tbl>
                          <w:p w14:paraId="782D111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E393C" id="_x0000_s1386" type="#_x0000_t202" style="position:absolute;left:0;text-align:left;margin-left:0;margin-top:139.45pt;width:237.45pt;height:27.35pt;z-index:252183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Bv20st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9485D38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51C49CF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有限会社カシヤマ</w:t>
                            </w:r>
                          </w:p>
                        </w:tc>
                      </w:tr>
                    </w:tbl>
                    <w:p w14:paraId="782D1112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4FE00200" wp14:editId="5FB98FDE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74820258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FC7321A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2DC7D7F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7D9D56F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00200" id="_x0000_s1387" type="#_x0000_t202" style="position:absolute;left:0;text-align:left;margin-left:186.75pt;margin-top:117.4pt;width:237.95pt;height:21.5pt;z-index:252185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IfCckr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FC7321A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2DC7D7F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7D9D56F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6CD117A1" wp14:editId="2C846F7B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716426414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7F393182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34BAFF2A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04DBCC4C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大阪府和泉市池田下町159番地2</w:t>
                                  </w:r>
                                </w:p>
                              </w:tc>
                            </w:tr>
                          </w:tbl>
                          <w:p w14:paraId="502D4761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117A1" id="_x0000_s1388" type="#_x0000_t202" style="position:absolute;left:0;text-align:left;margin-left:186.25pt;margin-top:74.45pt;width:237.45pt;height:44.1pt;z-index:252182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DPFeRHbAQAAmg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7F393182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34BAFF2A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04DBCC4C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大阪府和泉市池田下町159番地2</w:t>
                            </w:r>
                          </w:p>
                        </w:tc>
                      </w:tr>
                    </w:tbl>
                    <w:p w14:paraId="502D4761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6FB57C0D" wp14:editId="2064EBAC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2007633463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8B13B8B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6016B6A4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5940032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2699CCC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5940032</w:t>
                                  </w:r>
                                </w:p>
                              </w:tc>
                            </w:tr>
                          </w:tbl>
                          <w:p w14:paraId="1245F98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57C0D" id="_x0000_s1389" type="#_x0000_t202" style="position:absolute;left:0;text-align:left;margin-left:98pt;margin-top:-4.25pt;width:150.65pt;height:36.95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HojHSN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8B13B8B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6016B6A4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5940032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2699CCC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5940032</w:t>
                            </w:r>
                          </w:p>
                        </w:tc>
                      </w:tr>
                    </w:tbl>
                    <w:p w14:paraId="1245F986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4CE696CF" w14:textId="77777777" w:rsidR="00ED06BF" w:rsidRDefault="00ED06BF">
      <w:pPr>
        <w:sectPr w:rsidR="00ED06BF" w:rsidSect="00ED06BF">
          <w:headerReference w:type="default" r:id="rId164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96864" behindDoc="1" locked="0" layoutInCell="1" allowOverlap="1" wp14:anchorId="5AB1DD28" wp14:editId="747E1FCB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3274795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C3A5BA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5DB3D5D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46CDB987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65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5D535857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6170FBD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1DD28" id="_x0000_s1390" type="#_x0000_t202" style="position:absolute;left:0;text-align:left;margin-left:4.2pt;margin-top:267.8pt;width:176.1pt;height:69.55pt;z-index:-25111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mUzSfi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1C3A5BA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5DB3D5D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46CDB987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66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5D535857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6170FBD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97888" behindDoc="1" locked="0" layoutInCell="1" allowOverlap="1" wp14:anchorId="2596ADE7" wp14:editId="209A33D6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913780123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98912" behindDoc="1" locked="0" layoutInCell="1" allowOverlap="1" wp14:anchorId="56C36611" wp14:editId="212F8566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305296093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199936" behindDoc="1" locked="0" layoutInCell="1" allowOverlap="1" wp14:anchorId="371D711F" wp14:editId="7F898EA5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44440953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454B426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D711F" id="_x0000_s1391" type="#_x0000_t202" style="position:absolute;left:0;text-align:left;margin-left:156.15pt;margin-top:340pt;width:92.4pt;height:18pt;z-index:-25111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qHKJgIAAE4EAAAOAAAAZHJzL2Uyb0RvYy54bWysVE2P2jAQvVfqf7B8LwnQp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PwKoco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3454B426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5B324EB8" wp14:editId="3402CF92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92478685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6DC42D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24EB8" id="_x0000_s1392" type="#_x0000_t202" style="position:absolute;left:0;text-align:left;margin-left:0;margin-top:176.6pt;width:238pt;height:27.35pt;z-index:252194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Js5iWL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1C6DC42D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AE1EF00" wp14:editId="789AC078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29452812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515E2A8A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F63591A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日精工機株式会社</w:t>
                                  </w:r>
                                </w:p>
                              </w:tc>
                            </w:tr>
                          </w:tbl>
                          <w:p w14:paraId="2492BFC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1EF00" id="_x0000_s1393" type="#_x0000_t202" style="position:absolute;left:0;text-align:left;margin-left:0;margin-top:139.45pt;width:237.45pt;height:27.35pt;z-index:252193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XiaRwd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515E2A8A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F63591A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日精工機株式会社</w:t>
                            </w:r>
                          </w:p>
                        </w:tc>
                      </w:tr>
                    </w:tbl>
                    <w:p w14:paraId="2492BFC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63D6A3F8" wp14:editId="3C5D3BFB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99096351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E8619E4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490B53F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199BF7CD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6A3F8" id="_x0000_s1394" type="#_x0000_t202" style="position:absolute;left:0;text-align:left;margin-left:186.75pt;margin-top:117.4pt;width:237.95pt;height:21.5pt;z-index:252195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G+vHN/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E8619E4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490B53F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199BF7CD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FD2F2AF" wp14:editId="3AB50FFF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701243916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5FCCD85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7999FC8D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237AB84B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大阪府堺市北区北花田町4丁183番地</w:t>
                                  </w:r>
                                </w:p>
                              </w:tc>
                            </w:tr>
                          </w:tbl>
                          <w:p w14:paraId="3E652A9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2F2AF" id="_x0000_s1395" type="#_x0000_t202" style="position:absolute;left:0;text-align:left;margin-left:186.25pt;margin-top:74.45pt;width:237.45pt;height:44.1pt;z-index:252192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C9TUIv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5FCCD85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7999FC8D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237AB84B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大阪府堺市北区北花田町4丁183番地</w:t>
                            </w:r>
                          </w:p>
                        </w:tc>
                      </w:tr>
                    </w:tbl>
                    <w:p w14:paraId="3E652A9A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4F337D1B" wp14:editId="05535BFD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070563636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7C185E48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507CBC31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5918002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5C4C7459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5918002</w:t>
                                  </w:r>
                                </w:p>
                              </w:tc>
                            </w:tr>
                          </w:tbl>
                          <w:p w14:paraId="4DE5FC3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37D1B" id="_x0000_s1396" type="#_x0000_t202" style="position:absolute;left:0;text-align:left;margin-left:98pt;margin-top:-4.25pt;width:150.65pt;height:36.9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D9cF5N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7C185E48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507CBC31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5918002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5C4C7459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5918002</w:t>
                            </w:r>
                          </w:p>
                        </w:tc>
                      </w:tr>
                    </w:tbl>
                    <w:p w14:paraId="4DE5FC32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453458FE" w14:textId="77777777" w:rsidR="00ED06BF" w:rsidRDefault="00ED06BF">
      <w:pPr>
        <w:sectPr w:rsidR="00ED06BF" w:rsidSect="00ED06BF">
          <w:headerReference w:type="default" r:id="rId167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07104" behindDoc="1" locked="0" layoutInCell="1" allowOverlap="1" wp14:anchorId="69FCB0F4" wp14:editId="1E1D7BC0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96001966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1EE6BB3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2A6B753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0D3CA63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68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48080CA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77D9866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B0F4" id="_x0000_s1397" type="#_x0000_t202" style="position:absolute;left:0;text-align:left;margin-left:4.2pt;margin-top:267.8pt;width:176.1pt;height:69.55pt;z-index:-25110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A3i/lU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71EE6BB3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2A6B753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0D3CA63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69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48080CA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77D9866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08128" behindDoc="1" locked="0" layoutInCell="1" allowOverlap="1" wp14:anchorId="6C2138EF" wp14:editId="51920DE7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948232752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09152" behindDoc="1" locked="0" layoutInCell="1" allowOverlap="1" wp14:anchorId="6B2C321A" wp14:editId="198B11D3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583668698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10176" behindDoc="1" locked="0" layoutInCell="1" allowOverlap="1" wp14:anchorId="0737813B" wp14:editId="77656309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30182931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D76E6A1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7813B" id="_x0000_s1398" type="#_x0000_t202" style="position:absolute;left:0;text-align:left;margin-left:156.15pt;margin-top:340pt;width:92.4pt;height:18pt;z-index:-25110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Lc6JgIAAE4EAAAOAAAAZHJzL2Uyb0RvYy54bWysVE2P2jAQvVfqf7B8LwnQsi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OuUtzo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7D76E6A1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07954FBA" wp14:editId="06204500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208947522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5E901E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54FBA" id="_x0000_s1399" type="#_x0000_t202" style="position:absolute;left:0;text-align:left;margin-left:0;margin-top:176.6pt;width:238pt;height:27.35pt;z-index:252205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GFPxOj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5E5E901E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1F03CDD8" wp14:editId="6FFC9DD3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46180805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5A4FE94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B7153B4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株式会社綱中製作所</w:t>
                                  </w:r>
                                </w:p>
                              </w:tc>
                            </w:tr>
                          </w:tbl>
                          <w:p w14:paraId="45C7339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3CDD8" id="_x0000_s1400" type="#_x0000_t202" style="position:absolute;left:0;text-align:left;margin-left:0;margin-top:139.45pt;width:237.45pt;height:27.35pt;z-index:252204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T3lTbd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5A4FE94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B7153B4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株式会社綱中製作所</w:t>
                            </w:r>
                          </w:p>
                        </w:tc>
                      </w:tr>
                    </w:tbl>
                    <w:p w14:paraId="45C7339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493F96FF" wp14:editId="27908B7B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6313799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A032145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7CF6284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55201A33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3F96FF" id="_x0000_s1401" type="#_x0000_t202" style="position:absolute;left:0;text-align:left;margin-left:186.75pt;margin-top:117.4pt;width:237.95pt;height:21.5pt;z-index:252206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M5GlZX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A032145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7CF6284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55201A33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6F43B52A" wp14:editId="1389F10A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571216844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3D4DF22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6BBE16C9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767CFBCD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大阪府守口市大久保町2丁目41番6号</w:t>
                                  </w:r>
                                </w:p>
                              </w:tc>
                            </w:tr>
                          </w:tbl>
                          <w:p w14:paraId="0880F85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3B52A" id="_x0000_s1402" type="#_x0000_t202" style="position:absolute;left:0;text-align:left;margin-left:186.25pt;margin-top:74.45pt;width:237.45pt;height:44.1pt;z-index:252203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B6QZ7O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3D4DF22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6BBE16C9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767CFBCD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大阪府守口市大久保町2丁目41番6号</w:t>
                            </w:r>
                          </w:p>
                        </w:tc>
                      </w:tr>
                    </w:tbl>
                    <w:p w14:paraId="0880F85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DF0CBF3" wp14:editId="09CCEF6A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392942117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61468833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4369CC1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5700012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E287613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5700012</w:t>
                                  </w:r>
                                </w:p>
                              </w:tc>
                            </w:tr>
                          </w:tbl>
                          <w:p w14:paraId="69E3E97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0CBF3" id="_x0000_s1403" type="#_x0000_t202" style="position:absolute;left:0;text-align:left;margin-left:98pt;margin-top:-4.25pt;width:150.65pt;height:36.9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Vwwgl9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61468833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4369CC1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5700012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E287613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5700012</w:t>
                            </w:r>
                          </w:p>
                        </w:tc>
                      </w:tr>
                    </w:tbl>
                    <w:p w14:paraId="69E3E970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446E14B" w14:textId="6D6B94C9" w:rsidR="00ED06BF" w:rsidRDefault="00ED06BF">
      <w:pPr>
        <w:sectPr w:rsidR="00ED06BF" w:rsidSect="00ED06BF">
          <w:headerReference w:type="default" r:id="rId170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243C5BE" wp14:editId="349378CD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15" cy="516193"/>
                <wp:effectExtent l="0" t="0" r="13335" b="17780"/>
                <wp:wrapNone/>
                <wp:docPr id="130623941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161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D3EE389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ED33767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有限会社エースプラント</w:t>
                                  </w:r>
                                </w:p>
                                <w:p w14:paraId="0711B44F" w14:textId="401EF614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エンジニアリング</w:t>
                                  </w:r>
                                </w:p>
                              </w:tc>
                            </w:tr>
                          </w:tbl>
                          <w:p w14:paraId="00ABD86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3C5BE" id="_x0000_s1404" type="#_x0000_t202" style="position:absolute;left:0;text-align:left;margin-left:0;margin-top:139.45pt;width:237.45pt;height:40.65pt;z-index:252214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D3EE389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ED33767" w14:textId="77777777" w:rsidR="00ED06BF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有限会社エースプラント</w:t>
                            </w:r>
                          </w:p>
                          <w:p w14:paraId="0711B44F" w14:textId="401EF614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エンジニアリング</w:t>
                            </w:r>
                          </w:p>
                        </w:tc>
                      </w:tr>
                    </w:tbl>
                    <w:p w14:paraId="00ABD863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73EFDF92" wp14:editId="748226FF">
                <wp:simplePos x="0" y="0"/>
                <wp:positionH relativeFrom="margin">
                  <wp:align>left</wp:align>
                </wp:positionH>
                <wp:positionV relativeFrom="paragraph">
                  <wp:posOffset>2389669</wp:posOffset>
                </wp:positionV>
                <wp:extent cx="3022763" cy="347345"/>
                <wp:effectExtent l="0" t="0" r="6350" b="14605"/>
                <wp:wrapNone/>
                <wp:docPr id="21847798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17AC88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FDF92" id="_x0000_s1405" type="#_x0000_t202" style="position:absolute;left:0;text-align:left;margin-left:0;margin-top:188.15pt;width:238pt;height:27.35pt;z-index:252215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" filled="f" stroked="f">
                <v:textbox inset="0,0,0,0">
                  <w:txbxContent>
                    <w:p w14:paraId="4E17AC88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17344" behindDoc="1" locked="0" layoutInCell="1" allowOverlap="1" wp14:anchorId="16096996" wp14:editId="02245C30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92559161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A40C833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424D03C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1F95B19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71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4CC9F931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7B69ADC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96996" id="_x0000_s1406" type="#_x0000_t202" style="position:absolute;left:0;text-align:left;margin-left:4.2pt;margin-top:267.8pt;width:176.1pt;height:69.55pt;z-index:-25109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46CJQIAAEwEAAAOAAAAZHJzL2Uyb0RvYy54bWysVF1v2yAUfZ+0/4B4X5yPNY2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MV/joI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1A40C833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424D03C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1F95B19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72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4CC9F931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7B69ADC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18368" behindDoc="1" locked="0" layoutInCell="1" allowOverlap="1" wp14:anchorId="47F155DC" wp14:editId="1077AA26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298053616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19392" behindDoc="1" locked="0" layoutInCell="1" allowOverlap="1" wp14:anchorId="59C73A63" wp14:editId="4B17C5DA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563134064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20416" behindDoc="1" locked="0" layoutInCell="1" allowOverlap="1" wp14:anchorId="6A0E0686" wp14:editId="5EEFD09B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84157340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04CC354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E0686" id="_x0000_s1407" type="#_x0000_t202" style="position:absolute;left:0;text-align:left;margin-left:156.15pt;margin-top:340pt;width:92.4pt;height:18pt;z-index:-25109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" filled="f" stroked="f" strokeweight=".5pt">
                <v:textbox inset="0,0,0,0">
                  <w:txbxContent>
                    <w:p w14:paraId="304CC354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0046890C" wp14:editId="2D044044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70805713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9717180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93D8DB1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01C302A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6890C" id="_x0000_s1408" type="#_x0000_t202" style="position:absolute;left:0;text-align:left;margin-left:186.75pt;margin-top:117.4pt;width:237.95pt;height:21.5pt;z-index:252216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BoLQp/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9717180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93D8DB1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401C302A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7223F4F" wp14:editId="17E369F5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87809327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0724E9D4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3D039E0A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4ED2C6E4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大阪府岸和田市西之内町8番51号</w:t>
                                  </w:r>
                                </w:p>
                              </w:tc>
                            </w:tr>
                          </w:tbl>
                          <w:p w14:paraId="2E2B2B0E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23F4F" id="_x0000_s1409" type="#_x0000_t202" style="position:absolute;left:0;text-align:left;margin-left:186.25pt;margin-top:74.45pt;width:237.45pt;height:44.1pt;z-index:252213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C6z1SP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0724E9D4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3D039E0A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4ED2C6E4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大阪府岸和田市西之内町8番51号</w:t>
                            </w:r>
                          </w:p>
                        </w:tc>
                      </w:tr>
                    </w:tbl>
                    <w:p w14:paraId="2E2B2B0E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0A648E96" wp14:editId="4EBEB4E8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45934024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18DD5A5B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593F9903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5960044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77DDF3C2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5960044</w:t>
                                  </w:r>
                                </w:p>
                              </w:tc>
                            </w:tr>
                          </w:tbl>
                          <w:p w14:paraId="7EE018B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48E96" id="_x0000_s1410" type="#_x0000_t202" style="position:absolute;left:0;text-align:left;margin-left:98pt;margin-top:-4.25pt;width:150.65pt;height:36.9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fKtl8N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18DD5A5B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593F9903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5960044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77DDF3C2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5960044</w:t>
                            </w:r>
                          </w:p>
                        </w:tc>
                      </w:tr>
                    </w:tbl>
                    <w:p w14:paraId="7EE018B7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2E3DA5A2" w14:textId="77777777" w:rsidR="00ED06BF" w:rsidRDefault="00ED06BF">
      <w:pPr>
        <w:sectPr w:rsidR="00ED06BF" w:rsidSect="00ED06BF">
          <w:headerReference w:type="default" r:id="rId173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27584" behindDoc="1" locked="0" layoutInCell="1" allowOverlap="1" wp14:anchorId="052F0CC4" wp14:editId="79095E91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89859657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0A8BDF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148CD9E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7A8FD0F9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74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7A50D5C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0A26B7F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F0CC4" id="_x0000_s1411" type="#_x0000_t202" style="position:absolute;left:0;text-align:left;margin-left:4.2pt;margin-top:267.8pt;width:176.1pt;height:69.55pt;z-index:-25108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8ji5vS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70A8BDF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148CD9E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7A8FD0F9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75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7A50D5C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0A26B7F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28608" behindDoc="1" locked="0" layoutInCell="1" allowOverlap="1" wp14:anchorId="777DD6AF" wp14:editId="31A1FB13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276273500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29632" behindDoc="1" locked="0" layoutInCell="1" allowOverlap="1" wp14:anchorId="2E29D95A" wp14:editId="1684162F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768293777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30656" behindDoc="1" locked="0" layoutInCell="1" allowOverlap="1" wp14:anchorId="6453BD4C" wp14:editId="7B91FD99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83888920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EE6ED26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3BD4C" id="_x0000_s1412" type="#_x0000_t202" style="position:absolute;left:0;text-align:left;margin-left:156.15pt;margin-top:340pt;width:92.4pt;height:18pt;z-index:-25108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BS6lc8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7EE6ED26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2ABAD37D" wp14:editId="5C503475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053811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B8270C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AD37D" id="_x0000_s1413" type="#_x0000_t202" style="position:absolute;left:0;text-align:left;margin-left:0;margin-top:176.6pt;width:238pt;height:27.35pt;z-index:252225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ASM6T8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29B8270C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0BF94260" wp14:editId="7474167E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81071618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060521E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65EDD65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トヤマキカイ株式会社</w:t>
                                  </w:r>
                                </w:p>
                              </w:tc>
                            </w:tr>
                          </w:tbl>
                          <w:p w14:paraId="6A3B2E5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94260" id="_x0000_s1414" type="#_x0000_t202" style="position:absolute;left:0;text-align:left;margin-left:0;margin-top:139.45pt;width:237.45pt;height:27.35pt;z-index:252224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Z5r3ud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060521E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65EDD65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トヤマキカイ株式会社</w:t>
                            </w:r>
                          </w:p>
                        </w:tc>
                      </w:tr>
                    </w:tbl>
                    <w:p w14:paraId="6A3B2E5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48FD3C4" wp14:editId="3CBBC093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53997906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97420B9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78D7952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17181C32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FD3C4" id="_x0000_s1415" type="#_x0000_t202" style="position:absolute;left:0;text-align:left;margin-left:186.75pt;margin-top:117.4pt;width:237.95pt;height:21.5pt;z-index:252226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DmpTFB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97420B9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78D7952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17181C32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09D78DFD" wp14:editId="2D6EDA6F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243979166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597F37F3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59454A5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66800CFD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大阪府堺市東区草尾247番地4</w:t>
                                  </w:r>
                                </w:p>
                              </w:tc>
                            </w:tr>
                          </w:tbl>
                          <w:p w14:paraId="009250A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78DFD" id="_x0000_s1416" type="#_x0000_t202" style="position:absolute;left:0;text-align:left;margin-left:186.25pt;margin-top:74.45pt;width:237.45pt;height:44.1pt;z-index:252223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597F37F3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59454A5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66800CFD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大阪府堺市東区草尾247番地4</w:t>
                            </w:r>
                          </w:p>
                        </w:tc>
                      </w:tr>
                    </w:tbl>
                    <w:p w14:paraId="009250A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10BE9EA8" wp14:editId="7BD94DB2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037053724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29D00A5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B000BD8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5998127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0BD34223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5998127</w:t>
                                  </w:r>
                                </w:p>
                              </w:tc>
                            </w:tr>
                          </w:tbl>
                          <w:p w14:paraId="1C2EA22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9EA8" id="_x0000_s1417" type="#_x0000_t202" style="position:absolute;left:0;text-align:left;margin-left:98pt;margin-top:-4.25pt;width:150.65pt;height:36.9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G3Sh6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29D00A5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B000BD8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5998127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0BD34223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5998127</w:t>
                            </w:r>
                          </w:p>
                        </w:tc>
                      </w:tr>
                    </w:tbl>
                    <w:p w14:paraId="1C2EA22B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E07F1D9" w14:textId="77777777" w:rsidR="00ED06BF" w:rsidRDefault="00ED06BF">
      <w:pPr>
        <w:sectPr w:rsidR="00ED06BF" w:rsidSect="00ED06BF">
          <w:headerReference w:type="default" r:id="rId176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37824" behindDoc="1" locked="0" layoutInCell="1" allowOverlap="1" wp14:anchorId="5A86AE7B" wp14:editId="7BE09898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80149714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888A7E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D9E856F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7571F3D3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77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2FA3D34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AECF46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6AE7B" id="_x0000_s1418" type="#_x0000_t202" style="position:absolute;left:0;text-align:left;margin-left:4.2pt;margin-top:267.8pt;width:176.1pt;height:69.55pt;z-index:-25107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" filled="f" stroked="f" strokeweight=".5pt">
                <v:textbox inset="0,0,0,0">
                  <w:txbxContent>
                    <w:p w14:paraId="3888A7E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D9E856F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7571F3D3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78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2FA3D34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AECF46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38848" behindDoc="1" locked="0" layoutInCell="1" allowOverlap="1" wp14:anchorId="724AFF58" wp14:editId="4232C430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896446462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39872" behindDoc="1" locked="0" layoutInCell="1" allowOverlap="1" wp14:anchorId="309D2A99" wp14:editId="1877FC29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950218904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40896" behindDoc="1" locked="0" layoutInCell="1" allowOverlap="1" wp14:anchorId="4E117CCC" wp14:editId="0FED7807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19032304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3CD887B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17CCC" id="_x0000_s1419" type="#_x0000_t202" style="position:absolute;left:0;text-align:left;margin-left:156.15pt;margin-top:340pt;width:92.4pt;height:18pt;z-index:-25107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MlQ1us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43CD887B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242256D2" wp14:editId="54698B8E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1730369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4E9B53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256D2" id="_x0000_s1420" type="#_x0000_t202" style="position:absolute;left:0;text-align:left;margin-left:0;margin-top:176.6pt;width:238pt;height:27.35pt;z-index:25223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ADbGZQ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0E4E9B53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01BBB8C" wp14:editId="72F6D873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82600615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D432A4A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AB5D899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ジェーシーシー株式会社</w:t>
                                  </w:r>
                                </w:p>
                              </w:tc>
                            </w:tr>
                          </w:tbl>
                          <w:p w14:paraId="24BA4861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BBB8C" id="_x0000_s1421" type="#_x0000_t202" style="position:absolute;left:0;text-align:left;margin-left:0;margin-top:139.45pt;width:237.45pt;height:27.35pt;z-index:252234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DGc37z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D432A4A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AB5D899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ジェーシーシー株式会社</w:t>
                            </w:r>
                          </w:p>
                        </w:tc>
                      </w:tr>
                    </w:tbl>
                    <w:p w14:paraId="24BA4861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2DAB7E1" wp14:editId="1BCCEF35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9848827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9124BD0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5FD7F88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0DF34860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AB7E1" id="_x0000_s1422" type="#_x0000_t202" style="position:absolute;left:0;text-align:left;margin-left:186.75pt;margin-top:117.4pt;width:237.95pt;height:21.5pt;z-index:252236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hqe2g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9124BD0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5FD7F88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0DF34860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0018E23" wp14:editId="76B6A2F0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09952553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2C212E59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3C238F3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0D0FA45D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大阪府東大阪市高井田中5丁目1番3号</w:t>
                                  </w:r>
                                </w:p>
                              </w:tc>
                            </w:tr>
                          </w:tbl>
                          <w:p w14:paraId="0FFBC66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18E23" id="_x0000_s1423" type="#_x0000_t202" style="position:absolute;left:0;text-align:left;margin-left:186.25pt;margin-top:74.45pt;width:237.45pt;height:44.1pt;z-index:252233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DzS7NQ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2C212E59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3C238F3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0D0FA45D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大阪府東大阪市高井田中5丁目1番3号</w:t>
                            </w:r>
                          </w:p>
                        </w:tc>
                      </w:tr>
                    </w:tbl>
                    <w:p w14:paraId="0FFBC668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5795C34D" wp14:editId="27725364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98175436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7B2382B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4DBF5FC7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5770053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41CA447D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5770053</w:t>
                                  </w:r>
                                </w:p>
                              </w:tc>
                            </w:tr>
                          </w:tbl>
                          <w:p w14:paraId="5B218B6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5C34D" id="_x0000_s1424" type="#_x0000_t202" style="position:absolute;left:0;text-align:left;margin-left:98pt;margin-top:-4.25pt;width:150.65pt;height:36.9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brBG79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7B2382B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4DBF5FC7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5770053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41CA447D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5770053</w:t>
                            </w:r>
                          </w:p>
                        </w:tc>
                      </w:tr>
                    </w:tbl>
                    <w:p w14:paraId="5B218B68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61D5DBEF" w14:textId="77777777" w:rsidR="00ED06BF" w:rsidRDefault="00ED06BF">
      <w:pPr>
        <w:sectPr w:rsidR="00ED06BF" w:rsidSect="00ED06BF">
          <w:headerReference w:type="default" r:id="rId179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48064" behindDoc="1" locked="0" layoutInCell="1" allowOverlap="1" wp14:anchorId="67F5E4D0" wp14:editId="5F57F652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44022216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5AB3B9F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51B0BD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79A12E95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80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37850C48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0634ED4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5E4D0" id="_x0000_s1425" type="#_x0000_t202" style="position:absolute;left:0;text-align:left;margin-left:4.2pt;margin-top:267.8pt;width:176.1pt;height:69.55pt;z-index:-25106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K4L5UE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35AB3B9F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51B0BD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79A12E95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81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37850C48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0634ED4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49088" behindDoc="1" locked="0" layoutInCell="1" allowOverlap="1" wp14:anchorId="4C91A42B" wp14:editId="0A53F38B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872424469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50112" behindDoc="1" locked="0" layoutInCell="1" allowOverlap="1" wp14:anchorId="51B2E0E1" wp14:editId="5669F938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424194647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51136" behindDoc="1" locked="0" layoutInCell="1" allowOverlap="1" wp14:anchorId="3A8ABF3F" wp14:editId="77D7AEEC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96996101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FEE666D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ABF3F" id="_x0000_s1426" type="#_x0000_t202" style="position:absolute;left:0;text-align:left;margin-left:156.15pt;margin-top:340pt;width:92.4pt;height:18pt;z-index:-25106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pJBGxy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1FEE666D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285E882D" wp14:editId="4D9AE450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51375095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E694A1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E882D" id="_x0000_s1427" type="#_x0000_t202" style="position:absolute;left:0;text-align:left;margin-left:0;margin-top:176.6pt;width:238pt;height:27.35pt;z-index:252246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D/5MUX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72E694A1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4A35B338" wp14:editId="0929433D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36308108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079FF8C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8369188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有限会社末吉精機</w:t>
                                  </w:r>
                                </w:p>
                              </w:tc>
                            </w:tr>
                          </w:tbl>
                          <w:p w14:paraId="234D825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5B338" id="_x0000_s1428" type="#_x0000_t202" style="position:absolute;left:0;text-align:left;margin-left:0;margin-top:139.45pt;width:237.45pt;height:27.35pt;z-index:252244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nAN8Td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079FF8C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8369188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有限会社末吉精機</w:t>
                            </w:r>
                          </w:p>
                        </w:tc>
                      </w:tr>
                    </w:tbl>
                    <w:p w14:paraId="234D825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F05311D" wp14:editId="5539D09E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9305925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D11E6F6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7A26BE4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62D6631A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5311D" id="_x0000_s1429" type="#_x0000_t202" style="position:absolute;left:0;text-align:left;margin-left:186.75pt;margin-top:117.4pt;width:237.95pt;height:21.5pt;z-index:252247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dPLq1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D11E6F6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7A26BE4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62D6631A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6052840" wp14:editId="2EE5D37A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21776674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1B836E9B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2C78CE9B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319AD252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大阪府東大阪市宝町15番10号</w:t>
                                  </w:r>
                                </w:p>
                              </w:tc>
                            </w:tr>
                          </w:tbl>
                          <w:p w14:paraId="1C36E97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52840" id="_x0000_s1430" type="#_x0000_t202" style="position:absolute;left:0;text-align:left;margin-left:186.25pt;margin-top:74.45pt;width:237.45pt;height:44.1pt;z-index:252243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Ak92tj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1B836E9B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2C78CE9B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319AD252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大阪府東大阪市宝町15番10号</w:t>
                            </w:r>
                          </w:p>
                        </w:tc>
                      </w:tr>
                    </w:tbl>
                    <w:p w14:paraId="1C36E97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1EEB9F3" wp14:editId="7E6075D1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35442091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6C2A2057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1FF73A62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5798025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A8785EF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5798025</w:t>
                                  </w:r>
                                </w:p>
                              </w:tc>
                            </w:tr>
                          </w:tbl>
                          <w:p w14:paraId="27278B2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EB9F3" id="_x0000_s1431" type="#_x0000_t202" style="position:absolute;left:0;text-align:left;margin-left:98pt;margin-top:-4.25pt;width:150.65pt;height:36.9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Am61TrbAQAAmg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6C2A2057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1FF73A62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5798025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A8785EF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5798025</w:t>
                            </w:r>
                          </w:p>
                        </w:tc>
                      </w:tr>
                    </w:tbl>
                    <w:p w14:paraId="27278B2A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64635250" w14:textId="77777777" w:rsidR="00ED06BF" w:rsidRDefault="00ED06BF">
      <w:pPr>
        <w:sectPr w:rsidR="00ED06BF" w:rsidSect="00ED06BF">
          <w:headerReference w:type="default" r:id="rId182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58304" behindDoc="1" locked="0" layoutInCell="1" allowOverlap="1" wp14:anchorId="5594CB42" wp14:editId="48469864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0682778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A4E45D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7DAF57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0608C42F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83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195AF7A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51DB541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4CB42" id="_x0000_s1432" type="#_x0000_t202" style="position:absolute;left:0;text-align:left;margin-left:4.2pt;margin-top:267.8pt;width:176.1pt;height:69.55pt;z-index:-25105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AVcghA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6A4E45D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7DAF57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0608C42F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84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195AF7A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51DB541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59328" behindDoc="1" locked="0" layoutInCell="1" allowOverlap="1" wp14:anchorId="57510001" wp14:editId="597A11BC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248733768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60352" behindDoc="1" locked="0" layoutInCell="1" allowOverlap="1" wp14:anchorId="3B073E4D" wp14:editId="1FEDE41F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191011251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61376" behindDoc="1" locked="0" layoutInCell="1" allowOverlap="1" wp14:anchorId="04552C11" wp14:editId="5288417F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55053191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8EE6E24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52C11" id="_x0000_s1433" type="#_x0000_t202" style="position:absolute;left:0;text-align:left;margin-left:156.15pt;margin-top:340pt;width:92.4pt;height:18pt;z-index:-25105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N6x4go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48EE6E24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50457D40" wp14:editId="14E2F178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55596996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DD32F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57D40" id="_x0000_s1434" type="#_x0000_t202" style="position:absolute;left:0;text-align:left;margin-left:0;margin-top:176.6pt;width:238pt;height:27.35pt;z-index:25225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DXlF/Q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04ADD32F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61564DAD" wp14:editId="46EED1D2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68437052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58232522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AEF447C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株式会社相互電業社</w:t>
                                  </w:r>
                                </w:p>
                              </w:tc>
                            </w:tr>
                          </w:tbl>
                          <w:p w14:paraId="57546C41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64DAD" id="_x0000_s1435" type="#_x0000_t202" style="position:absolute;left:0;text-align:left;margin-left:0;margin-top:139.45pt;width:237.45pt;height:27.35pt;z-index:252255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BKLR3P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58232522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AEF447C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株式会社相互電業社</w:t>
                            </w:r>
                          </w:p>
                        </w:tc>
                      </w:tr>
                    </w:tbl>
                    <w:p w14:paraId="57546C41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52F43550" wp14:editId="7DAE1799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13831696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4C65C18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A28A81E" w14:textId="61006B10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18C7CC5A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43550" id="_x0000_s1436" type="#_x0000_t202" style="position:absolute;left:0;text-align:left;margin-left:186.75pt;margin-top:117.4pt;width:237.95pt;height:21.5pt;z-index:252257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MY3gZ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4C65C18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A28A81E" w14:textId="61006B10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18C7CC5A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1ACC4B1C" wp14:editId="2A6A34D5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743908984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7CC01BC6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04EC5AB9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202C2971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大阪府大阪市浪速区桜川2丁目</w:t>
                                  </w:r>
                                </w:p>
                                <w:p w14:paraId="7A612B1E" w14:textId="5337D67C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4番16号 東宝ビル</w:t>
                                  </w:r>
                                </w:p>
                              </w:tc>
                            </w:tr>
                          </w:tbl>
                          <w:p w14:paraId="70F6812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C4B1C" id="_x0000_s1437" type="#_x0000_t202" style="position:absolute;left:0;text-align:left;margin-left:186.25pt;margin-top:74.45pt;width:237.45pt;height:44.1pt;z-index:252254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DegSbp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7CC01BC6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04EC5AB9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202C2971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大阪府大阪市浪速区桜川2丁目</w:t>
                            </w:r>
                          </w:p>
                          <w:p w14:paraId="7A612B1E" w14:textId="5337D67C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4番16号 東宝ビル</w:t>
                            </w:r>
                          </w:p>
                        </w:tc>
                      </w:tr>
                    </w:tbl>
                    <w:p w14:paraId="70F68120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779AA0B" wp14:editId="217D3998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556102278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2E2F8B38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7EA54BC4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5560022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6588D40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5560022</w:t>
                                  </w:r>
                                </w:p>
                              </w:tc>
                            </w:tr>
                          </w:tbl>
                          <w:p w14:paraId="70FCBB4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9AA0B" id="_x0000_s1438" type="#_x0000_t202" style="position:absolute;left:0;text-align:left;margin-left:98pt;margin-top:-4.25pt;width:150.65pt;height:36.9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VKc0b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2E2F8B38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7EA54BC4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5560022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6588D40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5560022</w:t>
                            </w:r>
                          </w:p>
                        </w:tc>
                      </w:tr>
                    </w:tbl>
                    <w:p w14:paraId="70FCBB4F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5159B5E1" w14:textId="77777777" w:rsidR="00ED06BF" w:rsidRDefault="00ED06BF">
      <w:pPr>
        <w:sectPr w:rsidR="00ED06BF" w:rsidSect="00ED06BF">
          <w:headerReference w:type="default" r:id="rId185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68544" behindDoc="1" locked="0" layoutInCell="1" allowOverlap="1" wp14:anchorId="5C174EA3" wp14:editId="0530BBEE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50082289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021729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4E35B05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7CBA0CB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86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08876510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4D3CC57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74EA3" id="_x0000_s1439" type="#_x0000_t202" style="position:absolute;left:0;text-align:left;margin-left:4.2pt;margin-top:267.8pt;width:176.1pt;height:69.55pt;z-index:-25104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q47JQIAAEwEAAAOAAAAZHJzL2Uyb0RvYy54bWysVF1v2yAUfZ+0/4B4X5yPNou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JHyrjs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7021729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4E35B05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7CBA0CB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87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08876510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4D3CC57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69568" behindDoc="1" locked="0" layoutInCell="1" allowOverlap="1" wp14:anchorId="39A63E7A" wp14:editId="39B79DD2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848481634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70592" behindDoc="1" locked="0" layoutInCell="1" allowOverlap="1" wp14:anchorId="542E506A" wp14:editId="0FCFC528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284247587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71616" behindDoc="1" locked="0" layoutInCell="1" allowOverlap="1" wp14:anchorId="30CB506C" wp14:editId="02D8FE41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31699858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98389FA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B506C" id="_x0000_s1440" type="#_x0000_t202" style="position:absolute;left:0;text-align:left;margin-left:156.15pt;margin-top:340pt;width:92.4pt;height:18pt;z-index:-25104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C+JJgIAAE4EAAAOAAAAZHJzL2Uyb0RvYy54bWysVE2P2jAQvVfqf7B8Lwksp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BzAL4k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298389FA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599EADDF" wp14:editId="37812EF0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67403912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63637F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EADDF" id="_x0000_s1441" type="#_x0000_t202" style="position:absolute;left:0;text-align:left;margin-left:0;margin-top:176.6pt;width:238pt;height:27.35pt;z-index:252266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HZ91pr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5A63637F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71F27F62" wp14:editId="7F0DB667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50150739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D6E6066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660DF96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ＦＡシステム株式会社</w:t>
                                  </w:r>
                                </w:p>
                              </w:tc>
                            </w:tr>
                          </w:tbl>
                          <w:p w14:paraId="7E74F9E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27F62" id="_x0000_s1442" type="#_x0000_t202" style="position:absolute;left:0;text-align:left;margin-left:0;margin-top:139.45pt;width:237.45pt;height:27.35pt;z-index:252265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NWHm5L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D6E6066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660DF96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ＦＡシステム株式会社</w:t>
                            </w:r>
                          </w:p>
                        </w:tc>
                      </w:tr>
                    </w:tbl>
                    <w:p w14:paraId="7E74F9E6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C1B8B86" wp14:editId="57C46221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51535505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BB8597B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3B040F1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7A4DAE4E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B8B86" id="_x0000_s1443" type="#_x0000_t202" style="position:absolute;left:0;text-align:left;margin-left:186.75pt;margin-top:117.4pt;width:237.95pt;height:21.5pt;z-index:252267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BUuF1q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BB8597B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3B040F1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7A4DAE4E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3F56CA6" wp14:editId="1955DBEC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726801500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611C1988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CA7D0BE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01DB0D25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大阪府大阪市鶴見区今津南4丁目</w:t>
                                  </w:r>
                                </w:p>
                                <w:p w14:paraId="5CFFEC60" w14:textId="6818289D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1番10号</w:t>
                                  </w:r>
                                </w:p>
                              </w:tc>
                            </w:tr>
                          </w:tbl>
                          <w:p w14:paraId="0E0C5D8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56CA6" id="_x0000_s1444" type="#_x0000_t202" style="position:absolute;left:0;text-align:left;margin-left:186.25pt;margin-top:74.45pt;width:237.45pt;height:44.1pt;z-index:252264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A27Eh8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611C1988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CA7D0BE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01DB0D25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大阪府大阪市鶴見区今津南4丁目</w:t>
                            </w:r>
                          </w:p>
                          <w:p w14:paraId="5CFFEC60" w14:textId="6818289D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1番10号</w:t>
                            </w:r>
                          </w:p>
                        </w:tc>
                      </w:tr>
                    </w:tbl>
                    <w:p w14:paraId="0E0C5D83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0DE2A861" wp14:editId="4B625B31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111064523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31401372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4D6E47FC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5380043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1ACC78B9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5380043</w:t>
                                  </w:r>
                                </w:p>
                              </w:tc>
                            </w:tr>
                          </w:tbl>
                          <w:p w14:paraId="0236C5C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2A861" id="_x0000_s1445" type="#_x0000_t202" style="position:absolute;left:0;text-align:left;margin-left:98pt;margin-top:-4.25pt;width:150.65pt;height:36.9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bofYl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31401372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4D6E47FC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5380043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1ACC78B9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5380043</w:t>
                            </w:r>
                          </w:p>
                        </w:tc>
                      </w:tr>
                    </w:tbl>
                    <w:p w14:paraId="0236C5C6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79A36B60" w14:textId="77777777" w:rsidR="00ED06BF" w:rsidRDefault="00ED06BF">
      <w:pPr>
        <w:sectPr w:rsidR="00ED06BF" w:rsidSect="00ED06BF">
          <w:headerReference w:type="default" r:id="rId188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78784" behindDoc="1" locked="0" layoutInCell="1" allowOverlap="1" wp14:anchorId="17514B5B" wp14:editId="24C4B2C2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46274705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A0CC2F7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6A05D4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512667DF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89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496BA70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41F2DF2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14B5B" id="_x0000_s1446" type="#_x0000_t202" style="position:absolute;left:0;text-align:left;margin-left:4.2pt;margin-top:267.8pt;width:176.1pt;height:69.55pt;z-index:-25103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GClHSA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6A0CC2F7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6A05D4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512667DF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90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496BA70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41F2DF2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79808" behindDoc="1" locked="0" layoutInCell="1" allowOverlap="1" wp14:anchorId="290A8802" wp14:editId="14106BCD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770633546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80832" behindDoc="1" locked="0" layoutInCell="1" allowOverlap="1" wp14:anchorId="55045E5B" wp14:editId="23A49C75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900800109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81856" behindDoc="1" locked="0" layoutInCell="1" allowOverlap="1" wp14:anchorId="7D12EE58" wp14:editId="5A4EAEDD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19177259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A2B02EF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2EE58" id="_x0000_s1447" type="#_x0000_t202" style="position:absolute;left:0;text-align:left;margin-left:156.15pt;margin-top:340pt;width:92.4pt;height:18pt;z-index:-25103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AnWJgIAAE4EAAAOAAAAZHJzL2Uyb0RvYy54bWysVE2P2jAQvVfqf7B8Lwnslq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BtUCdY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0A2B02EF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179728BB" wp14:editId="1D025C9C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22449907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3B02DD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728BB" id="_x0000_s1448" type="#_x0000_t202" style="position:absolute;left:0;text-align:left;margin-left:0;margin-top:176.6pt;width:238pt;height:27.35pt;z-index:252276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if7Qf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6C3B02DD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7EA79BDE" wp14:editId="7F13939F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41292284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51F4041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8D02B70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株式会社柳川製作所</w:t>
                                  </w:r>
                                </w:p>
                              </w:tc>
                            </w:tr>
                          </w:tbl>
                          <w:p w14:paraId="5AF0CBE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79BDE" id="_x0000_s1449" type="#_x0000_t202" style="position:absolute;left:0;text-align:left;margin-left:0;margin-top:139.45pt;width:237.45pt;height:27.35pt;z-index:252275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p2CsvN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51F4041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8D02B70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株式会社柳川製作所</w:t>
                            </w:r>
                          </w:p>
                        </w:tc>
                      </w:tr>
                    </w:tbl>
                    <w:p w14:paraId="5AF0CBE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2D134442" wp14:editId="572E5771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81713982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DE7D1A4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92EA7CA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51625193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34442" id="_x0000_s1450" type="#_x0000_t202" style="position:absolute;left:0;text-align:left;margin-left:186.75pt;margin-top:117.4pt;width:237.95pt;height:21.5pt;z-index:2522777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DNduVi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DE7D1A4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92EA7CA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51625193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7DD5E1F" wp14:editId="72709D75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387178423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20BDE784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12EBACA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04E2F7D6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大阪府大阪市浪速区日本橋東2丁目</w:t>
                                  </w:r>
                                </w:p>
                                <w:p w14:paraId="48C09FC3" w14:textId="4B93EC74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8番2号</w:t>
                                  </w:r>
                                </w:p>
                              </w:tc>
                            </w:tr>
                          </w:tbl>
                          <w:p w14:paraId="3067671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D5E1F" id="_x0000_s1451" type="#_x0000_t202" style="position:absolute;left:0;text-align:left;margin-left:186.25pt;margin-top:74.45pt;width:237.45pt;height:44.1pt;z-index:252274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H5S7kt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20BDE784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12EBACA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04E2F7D6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大阪府大阪市浪速区日本橋東2丁目</w:t>
                            </w:r>
                          </w:p>
                          <w:p w14:paraId="48C09FC3" w14:textId="4B93EC74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8番2号</w:t>
                            </w:r>
                          </w:p>
                        </w:tc>
                      </w:tr>
                    </w:tbl>
                    <w:p w14:paraId="3067671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555754E" wp14:editId="1A822F71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32479073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F5CC2D3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202EE842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5560005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4290FD93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5560005</w:t>
                                  </w:r>
                                </w:p>
                              </w:tc>
                            </w:tr>
                          </w:tbl>
                          <w:p w14:paraId="34AAEB0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55754E" id="_x0000_s1452" type="#_x0000_t202" style="position:absolute;left:0;text-align:left;margin-left:98pt;margin-top:-4.25pt;width:150.65pt;height:36.9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BUPFBg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F5CC2D3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202EE842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5560005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4290FD93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5560005</w:t>
                            </w:r>
                          </w:p>
                        </w:tc>
                      </w:tr>
                    </w:tbl>
                    <w:p w14:paraId="34AAEB00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D5B3EA2" w14:textId="77777777" w:rsidR="00ED06BF" w:rsidRDefault="00ED06BF">
      <w:pPr>
        <w:sectPr w:rsidR="00ED06BF" w:rsidSect="00ED06BF">
          <w:headerReference w:type="default" r:id="rId191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89024" behindDoc="1" locked="0" layoutInCell="1" allowOverlap="1" wp14:anchorId="0F62D06E" wp14:editId="5CE2BF49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45556265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3949ABD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70113C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2F60D8A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92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3164D903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04E6071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2D06E" id="_x0000_s1453" type="#_x0000_t202" style="position:absolute;left:0;text-align:left;margin-left:4.2pt;margin-top:267.8pt;width:176.1pt;height:69.55pt;z-index:-25102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OfT4ts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33949ABD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70113C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2F60D8A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93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3164D903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04E6071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90048" behindDoc="1" locked="0" layoutInCell="1" allowOverlap="1" wp14:anchorId="01D13D9F" wp14:editId="5335B807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832519101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291072" behindDoc="1" locked="0" layoutInCell="1" allowOverlap="1" wp14:anchorId="4EE1D862" wp14:editId="49371166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92884662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92096" behindDoc="1" locked="0" layoutInCell="1" allowOverlap="1" wp14:anchorId="60A3622D" wp14:editId="76FA364E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56116999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5ABD1E2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3622D" id="_x0000_s1454" type="#_x0000_t202" style="position:absolute;left:0;text-align:left;margin-left:156.15pt;margin-top:340pt;width:92.4pt;height:18pt;z-index:-25102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ZRbJgIAAE4EAAAOAAAAZHJzL2Uyb0RvYy54bWysVE2P2jAQvVfqf7B8Lwnslq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NQxlFs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55ABD1E2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780245FE" wp14:editId="0A4424A0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20320728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AF95E6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245FE" id="_x0000_s1455" type="#_x0000_t202" style="position:absolute;left:0;text-align:left;margin-left:0;margin-top:176.6pt;width:238pt;height:27.35pt;z-index:25228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" filled="f" stroked="f">
                <v:textbox inset="0,0,0,0">
                  <w:txbxContent>
                    <w:p w14:paraId="77AF95E6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733DD1A2" wp14:editId="25A026F1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42201873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25D9575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B7F0131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第一エアレス工業株式会社</w:t>
                                  </w:r>
                                </w:p>
                              </w:tc>
                            </w:tr>
                          </w:tbl>
                          <w:p w14:paraId="3B3B8F7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DD1A2" id="_x0000_s1456" type="#_x0000_t202" style="position:absolute;left:0;text-align:left;margin-left:0;margin-top:139.45pt;width:237.45pt;height:27.35pt;z-index:25228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tj9uEN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25D9575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B7F0131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第一エアレス工業株式会社</w:t>
                            </w:r>
                          </w:p>
                        </w:tc>
                      </w:tr>
                    </w:tbl>
                    <w:p w14:paraId="3B3B8F7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0C02C565" wp14:editId="615B5F00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88708402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4C64D3D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6BDA741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768E1B30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2C565" id="_x0000_s1457" type="#_x0000_t202" style="position:absolute;left:0;text-align:left;margin-left:186.75pt;margin-top:117.4pt;width:237.95pt;height:21.5pt;z-index:252288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3AKjo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4C64D3D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6BDA741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768E1B30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9585C65" wp14:editId="1DDD368E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42217024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5EF15738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28604E2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3A761430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大阪府高槻市登町39番9号</w:t>
                                  </w:r>
                                </w:p>
                              </w:tc>
                            </w:tr>
                          </w:tbl>
                          <w:p w14:paraId="6BABDAC1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85C65" id="_x0000_s1458" type="#_x0000_t202" style="position:absolute;left:0;text-align:left;margin-left:186.25pt;margin-top:74.45pt;width:237.45pt;height:44.1pt;z-index:252284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gwejs9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5EF15738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28604E2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3A761430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大阪府高槻市登町39番9号</w:t>
                            </w:r>
                          </w:p>
                        </w:tc>
                      </w:tr>
                    </w:tbl>
                    <w:p w14:paraId="6BABDAC1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4A82B157" wp14:editId="12DA2296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071616568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ADA9BB5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FF1758E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5690046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D37A5A6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5690046</w:t>
                                  </w:r>
                                </w:p>
                              </w:tc>
                            </w:tr>
                          </w:tbl>
                          <w:p w14:paraId="3F9456C1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2B157" id="_x0000_s1459" type="#_x0000_t202" style="position:absolute;left:0;text-align:left;margin-left:98pt;margin-top:-4.25pt;width:150.65pt;height:36.9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uSh3q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ADA9BB5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FF1758E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5690046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D37A5A6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5690046</w:t>
                            </w:r>
                          </w:p>
                        </w:tc>
                      </w:tr>
                    </w:tbl>
                    <w:p w14:paraId="3F9456C1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07E90F7" w14:textId="77777777" w:rsidR="00ED06BF" w:rsidRDefault="00ED06BF">
      <w:pPr>
        <w:sectPr w:rsidR="00ED06BF" w:rsidSect="00ED06BF">
          <w:headerReference w:type="default" r:id="rId194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299264" behindDoc="1" locked="0" layoutInCell="1" allowOverlap="1" wp14:anchorId="556D8F03" wp14:editId="67143A9B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53419885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63DF18E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1689CE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557BB88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95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01C22F0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1937C4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D8F03" id="_x0000_s1460" type="#_x0000_t202" style="position:absolute;left:0;text-align:left;margin-left:4.2pt;margin-top:267.8pt;width:176.1pt;height:69.55pt;z-index:-25101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HWsFS4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463DF18E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1689CE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557BB88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96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01C22F0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1937C4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00288" behindDoc="1" locked="0" layoutInCell="1" allowOverlap="1" wp14:anchorId="0E194851" wp14:editId="7AF81680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480554687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01312" behindDoc="1" locked="0" layoutInCell="1" allowOverlap="1" wp14:anchorId="1A842CDB" wp14:editId="5BB986E1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262789189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02336" behindDoc="1" locked="0" layoutInCell="1" allowOverlap="1" wp14:anchorId="77783DDA" wp14:editId="5AE9C569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97317597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8FA6AD0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83DDA" id="_x0000_s1461" type="#_x0000_t202" style="position:absolute;left:0;text-align:left;margin-left:156.15pt;margin-top:340pt;width:92.4pt;height:18pt;z-index:-25101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KMEYJg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28FA6AD0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554738AA" wp14:editId="2855C4B3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93984242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70BC7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738AA" id="_x0000_s1462" type="#_x0000_t202" style="position:absolute;left:0;text-align:left;margin-left:0;margin-top:176.6pt;width:238pt;height:27.35pt;z-index:25229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Ar+1PA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22F70BC7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7D67D2ED" wp14:editId="1313CE61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583363420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78F2D76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73496EF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株式会社エーエムマシナリー</w:t>
                                  </w:r>
                                </w:p>
                              </w:tc>
                            </w:tr>
                          </w:tbl>
                          <w:p w14:paraId="6ACFCB2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7D2ED" id="_x0000_s1463" type="#_x0000_t202" style="position:absolute;left:0;text-align:left;margin-left:0;margin-top:139.45pt;width:237.45pt;height:27.35pt;z-index:25229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O7kS2P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78F2D76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73496EF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株式会社エーエムマシナリー</w:t>
                            </w:r>
                          </w:p>
                        </w:tc>
                      </w:tr>
                    </w:tbl>
                    <w:p w14:paraId="6ACFCB2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79E11183" wp14:editId="4A69CA39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60806555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8099EF8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2EFE3F8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2424964B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11183" id="_x0000_s1464" type="#_x0000_t202" style="position:absolute;left:0;text-align:left;margin-left:186.75pt;margin-top:117.4pt;width:237.95pt;height:21.5pt;z-index:25229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DfbcZ9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8099EF8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2EFE3F8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2424964B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577FBB75" wp14:editId="5A474DAC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294460282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D4C4E78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FC9EBAB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4F483477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大阪府大阪市西成区南津守5丁目</w:t>
                                  </w:r>
                                </w:p>
                                <w:p w14:paraId="1062E733" w14:textId="124A811F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9番14号</w:t>
                                  </w:r>
                                </w:p>
                              </w:tc>
                            </w:tr>
                          </w:tbl>
                          <w:p w14:paraId="336B1B4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FBB75" id="_x0000_s1465" type="#_x0000_t202" style="position:absolute;left:0;text-align:left;margin-left:186.25pt;margin-top:74.45pt;width:237.45pt;height:44.1pt;z-index:25229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DY+Yjd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D4C4E78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FC9EBAB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4F483477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大阪府大阪市西成区南津守5丁目</w:t>
                            </w:r>
                          </w:p>
                          <w:p w14:paraId="1062E733" w14:textId="124A811F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9番14号</w:t>
                            </w:r>
                          </w:p>
                        </w:tc>
                      </w:tr>
                    </w:tbl>
                    <w:p w14:paraId="336B1B40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7C7B94F9" wp14:editId="2C0F1E54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54883762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2EF6B59E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5B7241A4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5570063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494D20F8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5570063</w:t>
                                  </w:r>
                                </w:p>
                              </w:tc>
                            </w:tr>
                          </w:tbl>
                          <w:p w14:paraId="49A23AF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B94F9" id="_x0000_s1466" type="#_x0000_t202" style="position:absolute;left:0;text-align:left;margin-left:98pt;margin-top:-4.25pt;width:150.65pt;height:36.9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GahIXHbAQAAmg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2EF6B59E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5B7241A4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5570063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494D20F8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5570063</w:t>
                            </w:r>
                          </w:p>
                        </w:tc>
                      </w:tr>
                    </w:tbl>
                    <w:p w14:paraId="49A23AFA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128C0B7B" w14:textId="77777777" w:rsidR="00ED06BF" w:rsidRDefault="00ED06BF">
      <w:pPr>
        <w:sectPr w:rsidR="00ED06BF" w:rsidSect="00ED06BF">
          <w:headerReference w:type="default" r:id="rId197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09504" behindDoc="1" locked="0" layoutInCell="1" allowOverlap="1" wp14:anchorId="5B0B3862" wp14:editId="587EE676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8465806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D68171F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2D4BD8E7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51CCEB30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198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3D675F0A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41B5CADD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3862" id="_x0000_s1467" type="#_x0000_t202" style="position:absolute;left:0;text-align:left;margin-left:4.2pt;margin-top:267.8pt;width:176.1pt;height:69.55pt;z-index:-25100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AV8hOw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4D68171F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2D4BD8E7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51CCEB30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199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3D675F0A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41B5CADD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10528" behindDoc="1" locked="0" layoutInCell="1" allowOverlap="1" wp14:anchorId="175C1510" wp14:editId="42A0B245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238796591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11552" behindDoc="1" locked="0" layoutInCell="1" allowOverlap="1" wp14:anchorId="29E3E865" wp14:editId="275730AD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501659509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12576" behindDoc="1" locked="0" layoutInCell="1" allowOverlap="1" wp14:anchorId="56F32959" wp14:editId="498626A1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2884996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207C892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32959" id="_x0000_s1468" type="#_x0000_t202" style="position:absolute;left:0;text-align:left;margin-left:156.15pt;margin-top:340pt;width:92.4pt;height:18pt;z-index:-25100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dnlJgIAAE4EAAAOAAAAZHJzL2Uyb0RvYy54bWysVE2P2jAQvVfqf7B8Lwksp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NoZ2eU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5207C892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3A84CC86" wp14:editId="13A708F3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04276576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20882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4CC86" id="_x0000_s1469" type="#_x0000_t202" style="position:absolute;left:0;text-align:left;margin-left:0;margin-top:176.6pt;width:238pt;height:27.35pt;z-index:25230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AIOeB9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7F820882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0A0F04B5" wp14:editId="7D345098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02465125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20456C03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B211C3E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無人レンタカーシステム株式会社</w:t>
                                  </w:r>
                                </w:p>
                              </w:tc>
                            </w:tr>
                          </w:tbl>
                          <w:p w14:paraId="224D81BD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04B5" id="_x0000_s1470" type="#_x0000_t202" style="position:absolute;left:0;text-align:left;margin-left:0;margin-top:139.45pt;width:237.45pt;height:27.35pt;z-index:25230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CYPd/j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20456C03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B211C3E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無人レンタカーシステム株式会社</w:t>
                            </w:r>
                          </w:p>
                        </w:tc>
                      </w:tr>
                    </w:tbl>
                    <w:p w14:paraId="224D81BD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B04C3F0" wp14:editId="60DDBD9B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76525002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5C36C4C8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7F7103C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3C281794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4C3F0" id="_x0000_s1471" type="#_x0000_t202" style="position:absolute;left:0;text-align:left;margin-left:186.75pt;margin-top:117.4pt;width:237.95pt;height:21.5pt;z-index:25230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KcwsQD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5C36C4C8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7F7103C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3C281794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35BFC0F8" wp14:editId="185AC5E2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894768922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63E8583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2884B8A9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5B893F20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大阪府大阪市港区八幡屋2丁目</w:t>
                                  </w:r>
                                </w:p>
                                <w:p w14:paraId="06AD0251" w14:textId="20118788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15番14号</w:t>
                                  </w:r>
                                </w:p>
                              </w:tc>
                            </w:tr>
                          </w:tbl>
                          <w:p w14:paraId="1794D34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BFC0F8" id="_x0000_s1472" type="#_x0000_t202" style="position:absolute;left:0;text-align:left;margin-left:186.25pt;margin-top:74.45pt;width:237.45pt;height:44.1pt;z-index:25230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ATN7pb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63E8583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2884B8A9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5B893F20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大阪府大阪市港区八幡屋2丁目</w:t>
                            </w:r>
                          </w:p>
                          <w:p w14:paraId="06AD0251" w14:textId="20118788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15番14号</w:t>
                            </w:r>
                          </w:p>
                        </w:tc>
                      </w:tr>
                    </w:tbl>
                    <w:p w14:paraId="1794D340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D663622" wp14:editId="053797B0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8902983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2EFC0515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13AFE94B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5520014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5E95AC33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5520014</w:t>
                                  </w:r>
                                </w:p>
                              </w:tc>
                            </w:tr>
                          </w:tbl>
                          <w:p w14:paraId="155BC75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63622" id="_x0000_s1473" type="#_x0000_t202" style="position:absolute;left:0;text-align:left;margin-left:98pt;margin-top:-4.25pt;width:150.65pt;height:36.9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PnoEAt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2EFC0515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13AFE94B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5520014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5E95AC33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5520014</w:t>
                            </w:r>
                          </w:p>
                        </w:tc>
                      </w:tr>
                    </w:tbl>
                    <w:p w14:paraId="155BC754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21A1268F" w14:textId="77777777" w:rsidR="00ED06BF" w:rsidRDefault="00ED06BF">
      <w:pPr>
        <w:sectPr w:rsidR="00ED06BF" w:rsidSect="00ED06BF">
          <w:headerReference w:type="default" r:id="rId200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19744" behindDoc="1" locked="0" layoutInCell="1" allowOverlap="1" wp14:anchorId="40C2EC9E" wp14:editId="10FC2D49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21666905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7CD5C6F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C5FD54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63860585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01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278E9B68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24ECA153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2EC9E" id="_x0000_s1474" type="#_x0000_t202" style="position:absolute;left:0;text-align:left;margin-left:4.2pt;margin-top:267.8pt;width:176.1pt;height:69.55pt;z-index:-25099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M3h9Ds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37CD5C6F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C5FD54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63860585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02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278E9B68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24ECA153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20768" behindDoc="1" locked="0" layoutInCell="1" allowOverlap="1" wp14:anchorId="356212BA" wp14:editId="0E752ECF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647825348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21792" behindDoc="1" locked="0" layoutInCell="1" allowOverlap="1" wp14:anchorId="40916862" wp14:editId="255E3F63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012671827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22816" behindDoc="1" locked="0" layoutInCell="1" allowOverlap="1" wp14:anchorId="2BB26CE4" wp14:editId="77083BF2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30060479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286DF78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26CE4" id="_x0000_s1475" type="#_x0000_t202" style="position:absolute;left:0;text-align:left;margin-left:156.15pt;margin-top:340pt;width:92.4pt;height:18pt;z-index:-25099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" filled="f" stroked="f" strokeweight=".5pt">
                <v:textbox inset="0,0,0,0">
                  <w:txbxContent>
                    <w:p w14:paraId="0286DF78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11F099F2" wp14:editId="564E8319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67186406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4F63B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099F2" id="_x0000_s1476" type="#_x0000_t202" style="position:absolute;left:0;text-align:left;margin-left:0;margin-top:176.6pt;width:238pt;height:27.35pt;z-index:25231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AZZiLR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7204F63B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1D083A0A" wp14:editId="5FA750F2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9117847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26A9F81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52E75D0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ライズワークス株式会社</w:t>
                                  </w:r>
                                </w:p>
                              </w:tc>
                            </w:tr>
                          </w:tbl>
                          <w:p w14:paraId="0F75E3C5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83A0A" id="_x0000_s1477" type="#_x0000_t202" style="position:absolute;left:0;text-align:left;margin-left:0;margin-top:139.45pt;width:237.45pt;height:27.35pt;z-index:25231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26A9F81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52E75D0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ライズワークス株式会社</w:t>
                            </w:r>
                          </w:p>
                        </w:tc>
                      </w:tr>
                    </w:tbl>
                    <w:p w14:paraId="0F75E3C5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30D94069" wp14:editId="1988D696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12060332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A394E68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704478A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53819404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94069" id="_x0000_s1478" type="#_x0000_t202" style="position:absolute;left:0;text-align:left;margin-left:186.75pt;margin-top:117.4pt;width:237.95pt;height:21.5pt;z-index:25231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7o6kh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A394E68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704478A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53819404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19CF52F" wp14:editId="6D76EADB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652668185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4B3CB03B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82A4619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28CFE97A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大阪府貝塚市名越748番地11</w:t>
                                  </w:r>
                                </w:p>
                              </w:tc>
                            </w:tr>
                          </w:tbl>
                          <w:p w14:paraId="7241A92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CF52F" id="_x0000_s1479" type="#_x0000_t202" style="position:absolute;left:0;text-align:left;margin-left:186.25pt;margin-top:74.45pt;width:237.45pt;height:44.1pt;z-index:25231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DpQffR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4B3CB03B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82A4619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28CFE97A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大阪府貝塚市名越748番地11</w:t>
                            </w:r>
                          </w:p>
                        </w:tc>
                      </w:tr>
                    </w:tbl>
                    <w:p w14:paraId="7241A923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61CCB26" wp14:editId="19AA2063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75920870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51CAE2A1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6B88496D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5970042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675D720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5970042</w:t>
                                  </w:r>
                                </w:p>
                              </w:tc>
                            </w:tr>
                          </w:tbl>
                          <w:p w14:paraId="6F652BED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CCB26" id="_x0000_s1480" type="#_x0000_t202" style="position:absolute;left:0;text-align:left;margin-left:98pt;margin-top:-4.25pt;width:150.65pt;height:36.9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vJcau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51CAE2A1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6B88496D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5970042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675D720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5970042</w:t>
                            </w:r>
                          </w:p>
                        </w:tc>
                      </w:tr>
                    </w:tbl>
                    <w:p w14:paraId="6F652BED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3E50F5C2" w14:textId="77777777" w:rsidR="00ED06BF" w:rsidRDefault="00ED06BF">
      <w:pPr>
        <w:sectPr w:rsidR="00ED06BF" w:rsidSect="00ED06BF">
          <w:headerReference w:type="default" r:id="rId203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29984" behindDoc="1" locked="0" layoutInCell="1" allowOverlap="1" wp14:anchorId="2EA9368E" wp14:editId="2C9EAF18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938463734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B83D27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3B2DD0F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67B71E6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04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77161A80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26038C7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9368E" id="_x0000_s1481" type="#_x0000_t202" style="position:absolute;left:0;text-align:left;margin-left:4.2pt;margin-top:267.8pt;width:176.1pt;height:69.55pt;z-index:-25098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" filled="f" stroked="f" strokeweight=".5pt">
                <v:textbox inset="0,0,0,0">
                  <w:txbxContent>
                    <w:p w14:paraId="6B83D27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3B2DD0F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67B71E6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05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77161A80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26038C7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31008" behindDoc="1" locked="0" layoutInCell="1" allowOverlap="1" wp14:anchorId="5EAFE676" wp14:editId="1D29264B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401907585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32032" behindDoc="1" locked="0" layoutInCell="1" allowOverlap="1" wp14:anchorId="4EAED487" wp14:editId="241C0B3F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030384545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33056" behindDoc="1" locked="0" layoutInCell="1" allowOverlap="1" wp14:anchorId="62E83F4F" wp14:editId="02D1A839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648683128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85DCF97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83F4F" id="_x0000_s1482" type="#_x0000_t202" style="position:absolute;left:0;text-align:left;margin-left:156.15pt;margin-top:340pt;width:92.4pt;height:18pt;z-index:-25098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GJJsKs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785DCF97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402F431C" wp14:editId="702E700C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01190623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C184C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F431C" id="_x0000_s1483" type="#_x0000_t202" style="position:absolute;left:0;text-align:left;margin-left:0;margin-top:176.6pt;width:238pt;height:27.35pt;z-index:25232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BvQei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751C184C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408D7C43" wp14:editId="0EE4F294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49726695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8B25709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290DFD12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大阪テクノス株式会社</w:t>
                                  </w:r>
                                </w:p>
                              </w:tc>
                            </w:tr>
                          </w:tbl>
                          <w:p w14:paraId="0CC1B04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D7C43" id="_x0000_s1484" type="#_x0000_t202" style="position:absolute;left:0;text-align:left;margin-left:0;margin-top:139.45pt;width:237.45pt;height:27.35pt;z-index:25232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NBRU59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8B25709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290DFD12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大阪テクノス株式会社</w:t>
                            </w:r>
                          </w:p>
                        </w:tc>
                      </w:tr>
                    </w:tbl>
                    <w:p w14:paraId="0CC1B04A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03AE240" wp14:editId="6E06537D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75878589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F6B7186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0956C60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27EEE292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AE240" id="_x0000_s1485" type="#_x0000_t202" style="position:absolute;left:0;text-align:left;margin-left:186.75pt;margin-top:117.4pt;width:237.95pt;height:21.5pt;z-index:25232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F6B7186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0956C60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27EEE292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03BDE2FE" wp14:editId="26B9E073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51825017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6D8A037A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6FCC7BB5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12B2B9AE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大阪府大阪市平野区加美北4丁目2-5</w:t>
                                  </w:r>
                                </w:p>
                              </w:tc>
                            </w:tr>
                          </w:tbl>
                          <w:p w14:paraId="62B4532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DE2FE" id="_x0000_s1486" type="#_x0000_t202" style="position:absolute;left:0;text-align:left;margin-left:186.25pt;margin-top:74.45pt;width:237.45pt;height:44.1pt;z-index:25232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Bwj0/Z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6D8A037A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6FCC7BB5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12B2B9AE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大阪府大阪市平野区加美北4丁目2-5</w:t>
                            </w:r>
                          </w:p>
                        </w:tc>
                      </w:tr>
                    </w:tbl>
                    <w:p w14:paraId="62B45328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43E45BC4" wp14:editId="2AA14CB0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377406275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4CB3059E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4F96FADE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5470001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E22EB8A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5470001</w:t>
                                  </w:r>
                                </w:p>
                              </w:tc>
                            </w:tr>
                          </w:tbl>
                          <w:p w14:paraId="0AEB5B3D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5BC4" id="_x0000_s1487" type="#_x0000_t202" style="position:absolute;left:0;text-align:left;margin-left:98pt;margin-top:-4.25pt;width:150.65pt;height:36.95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4CB3059E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4F96FADE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5470001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E22EB8A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5470001</w:t>
                            </w:r>
                          </w:p>
                        </w:tc>
                      </w:tr>
                    </w:tbl>
                    <w:p w14:paraId="0AEB5B3D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42F0DF57" w14:textId="77777777" w:rsidR="00ED06BF" w:rsidRDefault="00ED06BF">
      <w:pPr>
        <w:sectPr w:rsidR="00ED06BF" w:rsidSect="00ED06BF">
          <w:headerReference w:type="default" r:id="rId206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40224" behindDoc="1" locked="0" layoutInCell="1" allowOverlap="1" wp14:anchorId="0907D7A7" wp14:editId="0CE8E1BC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3358093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A45696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03E924E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2239A143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07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17EC5E09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61E038D0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7D7A7" id="_x0000_s1488" type="#_x0000_t202" style="position:absolute;left:0;text-align:left;margin-left:4.2pt;margin-top:267.8pt;width:176.1pt;height:69.55pt;z-index:-25097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OW8rW0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6A45696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03E924E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2239A143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08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17EC5E09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61E038D0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41248" behindDoc="1" locked="0" layoutInCell="1" allowOverlap="1" wp14:anchorId="5D28A863" wp14:editId="7BD0B58D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708381887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42272" behindDoc="1" locked="0" layoutInCell="1" allowOverlap="1" wp14:anchorId="10D1EF64" wp14:editId="60D98AE5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829135441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43296" behindDoc="1" locked="0" layoutInCell="1" allowOverlap="1" wp14:anchorId="14B25C8B" wp14:editId="199502CF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11626386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01BE8FC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25C8B" id="_x0000_s1489" type="#_x0000_t202" style="position:absolute;left:0;text-align:left;margin-left:156.15pt;margin-top:340pt;width:92.4pt;height:18pt;z-index:-25097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Zb0JgIAAE4EAAAOAAAAZHJzL2Uyb0RvYy54bWysVE2P2jAQvVfqf7B8Lwmwp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GXdlvQ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301BE8FC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04998F87" wp14:editId="1223D6BB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24079960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27A42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98F87" id="_x0000_s1490" type="#_x0000_t202" style="position:absolute;left:0;text-align:left;margin-left:0;margin-top:176.6pt;width:238pt;height:27.35pt;z-index:25233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DYc7+q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75127A42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03F18F9D" wp14:editId="651F3F0B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69139193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54B78D74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D5799E3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有限会社ヒサミツ</w:t>
                                  </w:r>
                                </w:p>
                              </w:tc>
                            </w:tr>
                          </w:tbl>
                          <w:p w14:paraId="20BA7BE0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18F9D" id="_x0000_s1491" type="#_x0000_t202" style="position:absolute;left:0;text-align:left;margin-left:0;margin-top:139.45pt;width:237.45pt;height:27.35pt;z-index:25233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HWynCd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54B78D74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D5799E3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有限会社ヒサミツ</w:t>
                            </w:r>
                          </w:p>
                        </w:tc>
                      </w:tr>
                    </w:tbl>
                    <w:p w14:paraId="20BA7BE0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AC26DFF" wp14:editId="1002CA26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205474272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3836F29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02AC2E5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644C3290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26DFF" id="_x0000_s1492" type="#_x0000_t202" style="position:absolute;left:0;text-align:left;margin-left:186.75pt;margin-top:117.4pt;width:237.95pt;height:21.5pt;z-index:25233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D6tjRa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3836F29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02AC2E5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644C3290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5611C6AE" wp14:editId="02FFE7DE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547488161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188459E7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6517D031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4558EBBA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大阪府大阪市平野区加美鞍作2丁目</w:t>
                                  </w:r>
                                </w:p>
                                <w:p w14:paraId="5D9AD904" w14:textId="3B479CD8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13番16号</w:t>
                                  </w:r>
                                </w:p>
                              </w:tc>
                            </w:tr>
                          </w:tbl>
                          <w:p w14:paraId="2879B88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1C6AE" id="_x0000_s1493" type="#_x0000_t202" style="position:absolute;left:0;text-align:left;margin-left:186.25pt;margin-top:74.45pt;width:237.45pt;height:44.1pt;z-index:25233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AoVGqq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188459E7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6517D031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4558EBBA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大阪府大阪市平野区加美鞍作2丁目</w:t>
                            </w:r>
                          </w:p>
                          <w:p w14:paraId="5D9AD904" w14:textId="3B479CD8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13番16号</w:t>
                            </w:r>
                          </w:p>
                        </w:tc>
                      </w:tr>
                    </w:tbl>
                    <w:p w14:paraId="2879B88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2E6EDD48" wp14:editId="6E2BDE62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369802023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58C36173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4A1BDCB7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5470004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29EF34A5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5470004</w:t>
                                  </w:r>
                                </w:p>
                              </w:tc>
                            </w:tr>
                          </w:tbl>
                          <w:p w14:paraId="5A7E6BDE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EDD48" id="_x0000_s1494" type="#_x0000_t202" style="position:absolute;left:0;text-align:left;margin-left:98pt;margin-top:-4.25pt;width:150.65pt;height:36.95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LWvnxXbAQAAmg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58C36173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4A1BDCB7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5470004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29EF34A5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5470004</w:t>
                            </w:r>
                          </w:p>
                        </w:tc>
                      </w:tr>
                    </w:tbl>
                    <w:p w14:paraId="5A7E6BDE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2DB4F641" w14:textId="77777777" w:rsidR="00ED06BF" w:rsidRDefault="00ED06BF">
      <w:pPr>
        <w:sectPr w:rsidR="00ED06BF" w:rsidSect="00ED06BF">
          <w:headerReference w:type="default" r:id="rId209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50464" behindDoc="1" locked="0" layoutInCell="1" allowOverlap="1" wp14:anchorId="23FF5488" wp14:editId="155AB3DC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870236808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A95761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22DFDD05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012ED70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10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7CFC8CBF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7FB06DB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F5488" id="_x0000_s1495" type="#_x0000_t202" style="position:absolute;left:0;text-align:left;margin-left:4.2pt;margin-top:267.8pt;width:176.1pt;height:69.55pt;z-index:-25096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C9ulPA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0A95761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22DFDD05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012ED70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11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7CFC8CBF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7FB06DB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51488" behindDoc="1" locked="0" layoutInCell="1" allowOverlap="1" wp14:anchorId="53B2B937" wp14:editId="0A7858F6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590058681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52512" behindDoc="1" locked="0" layoutInCell="1" allowOverlap="1" wp14:anchorId="45F99103" wp14:editId="123CEA0C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1259645513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53536" behindDoc="1" locked="0" layoutInCell="1" allowOverlap="1" wp14:anchorId="45EB8C8D" wp14:editId="787BCDEB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50504495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C2537D1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B8C8D" id="_x0000_s1496" type="#_x0000_t202" style="position:absolute;left:0;text-align:left;margin-left:156.15pt;margin-top:340pt;width:92.4pt;height:18pt;z-index:-25096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" filled="f" stroked="f" strokeweight=".5pt">
                <v:textbox inset="0,0,0,0">
                  <w:txbxContent>
                    <w:p w14:paraId="5C2537D1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4097A243" wp14:editId="1438C1C7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46683201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5FBD3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7A243" id="_x0000_s1497" type="#_x0000_t202" style="position:absolute;left:0;text-align:left;margin-left:0;margin-top:176.6pt;width:238pt;height:27.35pt;z-index:25234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CIF8iD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6775FBD3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606EB62C" wp14:editId="124FAFBF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8598723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589BCDB6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4130461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株式会社でんき工房</w:t>
                                  </w:r>
                                </w:p>
                              </w:tc>
                            </w:tr>
                          </w:tbl>
                          <w:p w14:paraId="6C2F9C1A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EB62C" id="_x0000_s1498" type="#_x0000_t202" style="position:absolute;left:0;text-align:left;margin-left:0;margin-top:139.45pt;width:237.45pt;height:27.35pt;z-index:25234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gf+/KN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589BCDB6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4130461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株式会社でんき工房</w:t>
                            </w:r>
                          </w:p>
                        </w:tc>
                      </w:tr>
                    </w:tbl>
                    <w:p w14:paraId="6C2F9C1A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1615EC3C" wp14:editId="621475F6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209792951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B0EC8FA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A78E5A5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140F716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15EC3C" id="_x0000_s1499" type="#_x0000_t202" style="position:absolute;left:0;text-align:left;margin-left:186.75pt;margin-top:117.4pt;width:237.95pt;height:21.5pt;z-index:25234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AwHnQ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B0EC8FA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A78E5A5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4140F716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5FE591A" wp14:editId="49AD0227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83143326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40D9A4EC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50BCDEDC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78BE8AA4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大阪府高槻市大和1丁目33番13号</w:t>
                                  </w:r>
                                </w:p>
                              </w:tc>
                            </w:tr>
                          </w:tbl>
                          <w:p w14:paraId="7898C893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E591A" id="_x0000_s1500" type="#_x0000_t202" style="position:absolute;left:0;text-align:left;margin-left:186.25pt;margin-top:74.45pt;width:237.45pt;height:44.1pt;z-index:25234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OQuoBt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40D9A4EC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50BCDEDC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78BE8AA4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大阪府高槻市大和1丁目33番13号</w:t>
                            </w:r>
                          </w:p>
                        </w:tc>
                      </w:tr>
                    </w:tbl>
                    <w:p w14:paraId="7898C893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0D38657E" wp14:editId="479A45A6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712031523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6645D3BB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5AC45ED0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5691047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3A76451A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5691047</w:t>
                                  </w:r>
                                </w:p>
                              </w:tc>
                            </w:tr>
                          </w:tbl>
                          <w:p w14:paraId="1FD88C3F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8657E" id="_x0000_s1501" type="#_x0000_t202" style="position:absolute;left:0;text-align:left;margin-left:98pt;margin-top:-4.25pt;width:150.65pt;height:36.9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6645D3BB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5AC45ED0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5691047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3A76451A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5691047</w:t>
                            </w:r>
                          </w:p>
                        </w:tc>
                      </w:tr>
                    </w:tbl>
                    <w:p w14:paraId="1FD88C3F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1257F9CD" w14:textId="77777777" w:rsidR="00ED06BF" w:rsidRDefault="00ED06BF">
      <w:pPr>
        <w:sectPr w:rsidR="00ED06BF" w:rsidSect="00ED06BF">
          <w:headerReference w:type="default" r:id="rId212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60704" behindDoc="1" locked="0" layoutInCell="1" allowOverlap="1" wp14:anchorId="046ED7F6" wp14:editId="2B5FA600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66487034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024BE5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6CA76C4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6DF16A48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13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6187367A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B41DCEF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ED7F6" id="_x0000_s1502" type="#_x0000_t202" style="position:absolute;left:0;text-align:left;margin-left:4.2pt;margin-top:267.8pt;width:176.1pt;height:69.55pt;z-index:-25095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PC1pWM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1024BE5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6CA76C4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6DF16A48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14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6187367A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B41DCEF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61728" behindDoc="1" locked="0" layoutInCell="1" allowOverlap="1" wp14:anchorId="0F70193B" wp14:editId="5A84ADFF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965419065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62752" behindDoc="1" locked="0" layoutInCell="1" allowOverlap="1" wp14:anchorId="2F13E701" wp14:editId="2991E343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499991326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63776" behindDoc="1" locked="0" layoutInCell="1" allowOverlap="1" wp14:anchorId="5CC84945" wp14:editId="0AAFC44C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46136154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C888814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84945" id="_x0000_s1503" type="#_x0000_t202" style="position:absolute;left:0;text-align:left;margin-left:156.15pt;margin-top:340pt;width:92.4pt;height:18pt;z-index:-25095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N2N/7o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5C888814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40A3E20" wp14:editId="67FE1309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5508535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35BCDE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A3E20" id="_x0000_s1504" type="#_x0000_t202" style="position:absolute;left:0;text-align:left;margin-left:0;margin-top:176.6pt;width:238pt;height:27.35pt;z-index:25235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DKaJy1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3835BCDE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92D3011" wp14:editId="7599AFF3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02539964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BEB6423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1D0376E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有限会社三宅製作所</w:t>
                                  </w:r>
                                </w:p>
                              </w:tc>
                            </w:tr>
                          </w:tbl>
                          <w:p w14:paraId="606D443E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D3011" id="_x0000_s1505" type="#_x0000_t202" style="position:absolute;left:0;text-align:left;margin-left:0;margin-top:139.45pt;width:237.45pt;height:27.35pt;z-index:25235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A93hBb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BEB6423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1D0376E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有限会社三宅製作所</w:t>
                            </w:r>
                          </w:p>
                        </w:tc>
                      </w:tr>
                    </w:tbl>
                    <w:p w14:paraId="606D443E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23FFEAD3" wp14:editId="2BE069B5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472319272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7C8BD48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58DB1530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1B12741C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FEAD3" id="_x0000_s1506" type="#_x0000_t202" style="position:absolute;left:0;text-align:left;margin-left:186.75pt;margin-top:117.4pt;width:237.95pt;height:21.5pt;z-index:25235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ArZzy3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7C8BD48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58DB1530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1B12741C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5B44226A" wp14:editId="5FE9184B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60686326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2296EA80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62E02F03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705A1513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大阪府大阪市鶴見区今津北1丁目</w:t>
                                  </w:r>
                                </w:p>
                                <w:p w14:paraId="4D787E6D" w14:textId="7F580F90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7番12号</w:t>
                                  </w:r>
                                </w:p>
                              </w:tc>
                            </w:tr>
                          </w:tbl>
                          <w:p w14:paraId="12AEEE3E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4226A" id="_x0000_s1507" type="#_x0000_t202" style="position:absolute;left:0;text-align:left;margin-left:186.25pt;margin-top:74.45pt;width:237.45pt;height:44.1pt;z-index:25235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D5hWJH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2296EA80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62E02F03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705A1513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大阪府大阪市鶴見区今津北1丁目</w:t>
                            </w:r>
                          </w:p>
                          <w:p w14:paraId="4D787E6D" w14:textId="7F580F90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7番12号</w:t>
                            </w:r>
                          </w:p>
                        </w:tc>
                      </w:tr>
                    </w:tbl>
                    <w:p w14:paraId="12AEEE3E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0C55E2A5" wp14:editId="55E48EE9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362990214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3729455A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1CA9C930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5380041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3897EB43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5380041</w:t>
                                  </w:r>
                                </w:p>
                              </w:tc>
                            </w:tr>
                          </w:tbl>
                          <w:p w14:paraId="455669A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5E2A5" id="_x0000_s1508" type="#_x0000_t202" style="position:absolute;left:0;text-align:left;margin-left:98pt;margin-top:-4.25pt;width:150.65pt;height:36.9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CyLYm1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3729455A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1CA9C930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5380041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3897EB43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5380041</w:t>
                            </w:r>
                          </w:p>
                        </w:tc>
                      </w:tr>
                    </w:tbl>
                    <w:p w14:paraId="455669A2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5416ED50" w14:textId="77777777" w:rsidR="00ED06BF" w:rsidRDefault="00ED06BF">
      <w:pPr>
        <w:sectPr w:rsidR="00ED06BF" w:rsidSect="00ED06BF">
          <w:headerReference w:type="default" r:id="rId215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70944" behindDoc="1" locked="0" layoutInCell="1" allowOverlap="1" wp14:anchorId="3C4B589C" wp14:editId="31933BF4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756627203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D069162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0040EF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46BE82E1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16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15AFBC38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11D478F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B589C" id="_x0000_s1509" type="#_x0000_t202" style="position:absolute;left:0;text-align:left;margin-left:4.2pt;margin-top:267.8pt;width:176.1pt;height:69.55pt;z-index:-25094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I7Ixq4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0D069162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0040EF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46BE82E1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17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15AFBC38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11D478F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71968" behindDoc="1" locked="0" layoutInCell="1" allowOverlap="1" wp14:anchorId="786FCCF7" wp14:editId="74170AF3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02259051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72992" behindDoc="1" locked="0" layoutInCell="1" allowOverlap="1" wp14:anchorId="330C09C9" wp14:editId="6FE02115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012290409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74016" behindDoc="1" locked="0" layoutInCell="1" allowOverlap="1" wp14:anchorId="04622442" wp14:editId="4415B4BE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493977898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0879BED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22442" id="_x0000_s1510" type="#_x0000_t202" style="position:absolute;left:0;text-align:left;margin-left:156.15pt;margin-top:340pt;width:92.4pt;height:18pt;z-index:-25094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nmCJgIAAE4EAAAOAAAAZHJzL2Uyb0RvYy54bWysVE2P2jAQvVfqf7B8Lwksp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FiCeYI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30879BED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0FC3C2C8" wp14:editId="64141964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30660519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08934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3C2C8" id="_x0000_s1511" type="#_x0000_t202" style="position:absolute;left:0;text-align:left;margin-left:0;margin-top:176.6pt;width:238pt;height:27.35pt;z-index:25236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" filled="f" stroked="f">
                <v:textbox inset="0,0,0,0">
                  <w:txbxContent>
                    <w:p w14:paraId="03508934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721F0E02" wp14:editId="2C694628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51368635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156EBEF4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3A11350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株式会社ＴＫＮ</w:t>
                                  </w:r>
                                </w:p>
                              </w:tc>
                            </w:tr>
                          </w:tbl>
                          <w:p w14:paraId="54A056C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F0E02" id="_x0000_s1512" type="#_x0000_t202" style="position:absolute;left:0;text-align:left;margin-left:0;margin-top:139.45pt;width:237.45pt;height:27.35pt;z-index:25236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PKD3zz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156EBEF4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3A11350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株式会社ＴＫＮ</w:t>
                            </w:r>
                          </w:p>
                        </w:tc>
                      </w:tr>
                    </w:tbl>
                    <w:p w14:paraId="54A056C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5DB547DE" wp14:editId="0E92F99A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977650093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3511074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D44CBF3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37F1108D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547DE" id="_x0000_s1513" type="#_x0000_t202" style="position:absolute;left:0;text-align:left;margin-left:186.75pt;margin-top:117.4pt;width:237.95pt;height:21.5pt;z-index:252369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BzvBnE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3511074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D44CBF3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37F1108D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377E3647" wp14:editId="7FF51782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186823534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6124651F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55FB7F47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2B55C5CD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大阪府大阪市此花区高見3丁目</w:t>
                                  </w:r>
                                </w:p>
                                <w:p w14:paraId="2C4EABDF" w14:textId="4AE76D3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15番26号</w:t>
                                  </w:r>
                                </w:p>
                              </w:tc>
                            </w:tr>
                          </w:tbl>
                          <w:p w14:paraId="4C4851A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E3647" id="_x0000_s1514" type="#_x0000_t202" style="position:absolute;left:0;text-align:left;margin-left:186.25pt;margin-top:74.45pt;width:237.45pt;height:44.1pt;z-index:25236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6124651F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55FB7F47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2B55C5CD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大阪府大阪市此花区高見3丁目</w:t>
                            </w:r>
                          </w:p>
                          <w:p w14:paraId="2C4EABDF" w14:textId="4AE76D3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15番26号</w:t>
                            </w:r>
                          </w:p>
                        </w:tc>
                      </w:tr>
                    </w:tbl>
                    <w:p w14:paraId="4C4851AB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7893CEA2" wp14:editId="596B1928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561038956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0C56EF3D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66A4D24E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5540001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5C24D6F2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5540001</w:t>
                                  </w:r>
                                </w:p>
                              </w:tc>
                            </w:tr>
                          </w:tbl>
                          <w:p w14:paraId="7E24AB28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3CEA2" id="_x0000_s1515" type="#_x0000_t202" style="position:absolute;left:0;text-align:left;margin-left:98pt;margin-top:-4.25pt;width:150.65pt;height:36.9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8pbKL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0C56EF3D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66A4D24E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5540001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5C24D6F2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5540001</w:t>
                            </w:r>
                          </w:p>
                        </w:tc>
                      </w:tr>
                    </w:tbl>
                    <w:p w14:paraId="7E24AB28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0E9AE69D" w14:textId="77777777" w:rsidR="00ED06BF" w:rsidRDefault="00ED06BF">
      <w:pPr>
        <w:sectPr w:rsidR="00ED06BF" w:rsidSect="00ED06BF">
          <w:headerReference w:type="default" r:id="rId218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81184" behindDoc="1" locked="0" layoutInCell="1" allowOverlap="1" wp14:anchorId="7CB0FA8E" wp14:editId="2C89106C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39170626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522C329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1A5FA13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6777803E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19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6E7FC674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36ED3A9D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0FA8E" id="_x0000_s1516" type="#_x0000_t202" style="position:absolute;left:0;text-align:left;margin-left:4.2pt;margin-top:267.8pt;width:176.1pt;height:69.55pt;z-index:-25093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By3MVs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7522C329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1A5FA13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6777803E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20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6E7FC674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36ED3A9D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82208" behindDoc="1" locked="0" layoutInCell="1" allowOverlap="1" wp14:anchorId="2147DC5F" wp14:editId="5CDDF9E2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750699033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83232" behindDoc="1" locked="0" layoutInCell="1" allowOverlap="1" wp14:anchorId="4AC836FB" wp14:editId="7DF219E4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250028042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84256" behindDoc="1" locked="0" layoutInCell="1" allowOverlap="1" wp14:anchorId="4BD83072" wp14:editId="3FC75F8E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983222735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860858B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83072" id="_x0000_s1517" type="#_x0000_t202" style="position:absolute;left:0;text-align:left;margin-left:156.15pt;margin-top:340pt;width:92.4pt;height:18pt;z-index:-25093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" filled="f" stroked="f" strokeweight=".5pt">
                <v:textbox inset="0,0,0,0">
                  <w:txbxContent>
                    <w:p w14:paraId="6860858B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5EA991C4" wp14:editId="2A49FB79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161353667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7EA5BC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991C4" id="_x0000_s1518" type="#_x0000_t202" style="position:absolute;left:0;text-align:left;margin-left:0;margin-top:176.6pt;width:238pt;height:27.35pt;z-index:25237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" filled="f" stroked="f">
                <v:textbox inset="0,0,0,0">
                  <w:txbxContent>
                    <w:p w14:paraId="6B7EA5BC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734120AE" wp14:editId="248F973E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37459007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4E88A906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12E3F708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株式会社フロンティアシステムズ</w:t>
                                  </w:r>
                                </w:p>
                              </w:tc>
                            </w:tr>
                          </w:tbl>
                          <w:p w14:paraId="6BC93114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120AE" id="_x0000_s1519" type="#_x0000_t202" style="position:absolute;left:0;text-align:left;margin-left:0;margin-top:139.45pt;width:237.45pt;height:27.35pt;z-index:25237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Aj1krb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4E88A906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12E3F708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株式会社フロンティアシステムズ</w:t>
                            </w:r>
                          </w:p>
                        </w:tc>
                      </w:tr>
                    </w:tbl>
                    <w:p w14:paraId="6BC93114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33A9EBE2" wp14:editId="18CB0616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98669209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8272D36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091AE746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1FE6714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9EBE2" id="_x0000_s1520" type="#_x0000_t202" style="position:absolute;left:0;text-align:left;margin-left:186.75pt;margin-top:117.4pt;width:237.95pt;height:21.5pt;z-index:252380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8272D36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091AE746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41FE6714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FB52A52" wp14:editId="24256BB3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569673166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36058A2D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46D265F8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109EC558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大阪府柏原市大字高井田84番6号</w:t>
                                  </w:r>
                                </w:p>
                              </w:tc>
                            </w:tr>
                          </w:tbl>
                          <w:p w14:paraId="0D92A596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52A52" id="_x0000_s1521" type="#_x0000_t202" style="position:absolute;left:0;text-align:left;margin-left:186.25pt;margin-top:74.45pt;width:237.45pt;height:44.1pt;z-index:252377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CwAYWY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36058A2D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46D265F8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109EC558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大阪府柏原市大字高井田84番6号</w:t>
                            </w:r>
                          </w:p>
                        </w:tc>
                      </w:tr>
                    </w:tbl>
                    <w:p w14:paraId="0D92A596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4AA178AF" wp14:editId="2F9FB66E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726698193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7D404568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35AA6CA1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5820015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61636C6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5820015</w:t>
                                  </w:r>
                                </w:p>
                              </w:tc>
                            </w:tr>
                          </w:tbl>
                          <w:p w14:paraId="25B3B42C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178AF" id="_x0000_s1522" type="#_x0000_t202" style="position:absolute;left:0;text-align:left;margin-left:98pt;margin-top:-4.25pt;width:150.65pt;height:36.9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D7qW5q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7D404568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35AA6CA1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5820015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61636C6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5820015</w:t>
                            </w:r>
                          </w:p>
                        </w:tc>
                      </w:tr>
                    </w:tbl>
                    <w:p w14:paraId="25B3B42C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678DD2A0" w14:textId="77777777" w:rsidR="00ED06BF" w:rsidRDefault="00ED06BF">
      <w:pPr>
        <w:sectPr w:rsidR="00ED06BF" w:rsidSect="00ED06BF">
          <w:headerReference w:type="default" r:id="rId221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91424" behindDoc="1" locked="0" layoutInCell="1" allowOverlap="1" wp14:anchorId="1D26602C" wp14:editId="64443307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1986386990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49A615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1195EC41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F95275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22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581246FC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503A155A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6602C" id="_x0000_s1523" type="#_x0000_t202" style="position:absolute;left:0;text-align:left;margin-left:4.2pt;margin-top:267.8pt;width:176.1pt;height:69.55pt;z-index:-25092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" filled="f" stroked="f" strokeweight=".5pt">
                <v:textbox inset="0,0,0,0">
                  <w:txbxContent>
                    <w:p w14:paraId="649A615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1195EC41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F95275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23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581246FC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503A155A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92448" behindDoc="1" locked="0" layoutInCell="1" allowOverlap="1" wp14:anchorId="2766727B" wp14:editId="2042917B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715809894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393472" behindDoc="1" locked="0" layoutInCell="1" allowOverlap="1" wp14:anchorId="34D3E963" wp14:editId="40AD3C4D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705480887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394496" behindDoc="1" locked="0" layoutInCell="1" allowOverlap="1" wp14:anchorId="50EF3ECC" wp14:editId="0548F660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700860496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641980F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F3ECC" id="_x0000_s1524" type="#_x0000_t202" style="position:absolute;left:0;text-align:left;margin-left:156.15pt;margin-top:340pt;width:92.4pt;height:18pt;z-index:-25092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" filled="f" stroked="f" strokeweight=".5pt">
                <v:textbox inset="0,0,0,0">
                  <w:txbxContent>
                    <w:p w14:paraId="6641980F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5B206151" wp14:editId="04425338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120292440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BC5399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06151" id="_x0000_s1525" type="#_x0000_t202" style="position:absolute;left:0;text-align:left;margin-left:0;margin-top:176.6pt;width:238pt;height:27.35pt;z-index:25238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DYrEr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51BC5399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7F494E" wp14:editId="512C3DDB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207358876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3DB804C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6AF56974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有限会社パックス</w:t>
                                  </w:r>
                                </w:p>
                              </w:tc>
                            </w:tr>
                          </w:tbl>
                          <w:p w14:paraId="76D5D8DE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F494E" id="_x0000_s1526" type="#_x0000_t202" style="position:absolute;left:0;text-align:left;margin-left:0;margin-top:139.45pt;width:237.45pt;height:27.35pt;z-index:25238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G91yet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3DB804C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6AF56974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有限会社パックス</w:t>
                            </w:r>
                          </w:p>
                        </w:tc>
                      </w:tr>
                    </w:tbl>
                    <w:p w14:paraId="76D5D8DE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294DD29A" wp14:editId="299521D5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93874322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53F710F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30FC9727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DE127A3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DD29A" id="_x0000_s1527" type="#_x0000_t202" style="position:absolute;left:0;text-align:left;margin-left:186.75pt;margin-top:117.4pt;width:237.95pt;height:21.5pt;z-index:252390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JritIL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53F710F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30FC9727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4DE127A3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93FB195" wp14:editId="7B8C8CB9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489723217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211B7BE8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7909B101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03D86EB3" w14:textId="77777777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大阪府摂津市鳥飼西2丁目34番18号</w:t>
                                  </w:r>
                                </w:p>
                              </w:tc>
                            </w:tr>
                          </w:tbl>
                          <w:p w14:paraId="366D339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FB195" id="_x0000_s1528" type="#_x0000_t202" style="position:absolute;left:0;text-align:left;margin-left:186.25pt;margin-top:74.45pt;width:237.45pt;height:44.1pt;z-index:2523873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Au5b/Z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211B7BE8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7909B101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03D86EB3" w14:textId="77777777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大阪府摂津市鳥飼西2丁目34番18号</w:t>
                            </w:r>
                          </w:p>
                        </w:tc>
                      </w:tr>
                    </w:tbl>
                    <w:p w14:paraId="366D3392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9FF8F1D" wp14:editId="3C2239C1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2107790779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50B8DD2E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04EBF080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5660072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6A76200F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5660072</w:t>
                                  </w:r>
                                </w:p>
                              </w:tc>
                            </w:tr>
                          </w:tbl>
                          <w:p w14:paraId="5F09FF9B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F8F1D" id="_x0000_s1529" type="#_x0000_t202" style="position:absolute;left:0;text-align:left;margin-left:98pt;margin-top:-4.25pt;width:150.65pt;height:36.9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A6gBgN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50B8DD2E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04EBF080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5660072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6A76200F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5660072</w:t>
                            </w:r>
                          </w:p>
                        </w:tc>
                      </w:tr>
                    </w:tbl>
                    <w:p w14:paraId="5F09FF9B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46D629CD" w14:textId="77777777" w:rsidR="00ED06BF" w:rsidRDefault="00ED06BF">
      <w:pPr>
        <w:sectPr w:rsidR="00ED06BF" w:rsidSect="00ED06BF">
          <w:headerReference w:type="default" r:id="rId224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401664" behindDoc="1" locked="0" layoutInCell="1" allowOverlap="1" wp14:anchorId="080E8260" wp14:editId="2FAC4783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424189397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652BB2C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7EE353D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721506B2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25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2BAECA89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6B9CA496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E8260" id="_x0000_s1530" type="#_x0000_t202" style="position:absolute;left:0;text-align:left;margin-left:4.2pt;margin-top:267.8pt;width:176.1pt;height:69.55pt;z-index:-25091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GKp4TA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1652BB2C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7EE353D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721506B2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26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2BAECA89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6B9CA496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02688" behindDoc="1" locked="0" layoutInCell="1" allowOverlap="1" wp14:anchorId="7F402DA0" wp14:editId="5C234670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286289864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403712" behindDoc="1" locked="0" layoutInCell="1" allowOverlap="1" wp14:anchorId="50522581" wp14:editId="7A75B880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710836663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404736" behindDoc="1" locked="0" layoutInCell="1" allowOverlap="1" wp14:anchorId="11340342" wp14:editId="136DBF17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22799538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7D90FA0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40342" id="_x0000_s1531" type="#_x0000_t202" style="position:absolute;left:0;text-align:left;margin-left:156.15pt;margin-top:340pt;width:92.4pt;height:18pt;z-index:-25091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E5qie0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37D90FA0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74488D19" wp14:editId="1E59FDAE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314415968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A5A2A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88D19" id="_x0000_s1532" type="#_x0000_t202" style="position:absolute;left:0;text-align:left;margin-left:0;margin-top:176.6pt;width:238pt;height:27.35pt;z-index:25239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" filled="f" stroked="f">
                <v:textbox inset="0,0,0,0">
                  <w:txbxContent>
                    <w:p w14:paraId="376A5A2A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7D65D0F4" wp14:editId="460E0B30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950269625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7B708E67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4DA72BC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株式会社長尾設計</w:t>
                                  </w:r>
                                </w:p>
                              </w:tc>
                            </w:tr>
                          </w:tbl>
                          <w:p w14:paraId="28140C3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5D0F4" id="_x0000_s1533" type="#_x0000_t202" style="position:absolute;left:0;text-align:left;margin-left:0;margin-top:139.45pt;width:237.45pt;height:27.35pt;z-index:25239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7B708E67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4DA72BC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株式会社長尾設計</w:t>
                            </w:r>
                          </w:p>
                        </w:tc>
                      </w:tr>
                    </w:tbl>
                    <w:p w14:paraId="28140C37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3D015AB" wp14:editId="00DC03D0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1100794121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69848B70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A8B9FF6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1CE6372F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015AB" id="_x0000_s1534" type="#_x0000_t202" style="position:absolute;left:0;text-align:left;margin-left:186.75pt;margin-top:117.4pt;width:237.95pt;height:21.5pt;z-index:252400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69848B70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A8B9FF6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1CE6372F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138AE901" wp14:editId="531985CF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395497299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67A6208D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117C1546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43593D24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大阪府大阪市淀川区木川西2丁目</w:t>
                                  </w:r>
                                </w:p>
                                <w:p w14:paraId="6048E5D6" w14:textId="149215C1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26番12号</w:t>
                                  </w:r>
                                </w:p>
                              </w:tc>
                            </w:tr>
                          </w:tbl>
                          <w:p w14:paraId="6B3BAAF2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AE901" id="_x0000_s1535" type="#_x0000_t202" style="position:absolute;left:0;text-align:left;margin-left:186.25pt;margin-top:74.45pt;width:237.45pt;height:44.1pt;z-index:252397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CgbYTn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67A6208D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117C1546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43593D24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大阪府大阪市淀川区木川西2丁目</w:t>
                            </w:r>
                          </w:p>
                          <w:p w14:paraId="6048E5D6" w14:textId="149215C1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26番12号</w:t>
                            </w:r>
                          </w:p>
                        </w:tc>
                      </w:tr>
                    </w:tbl>
                    <w:p w14:paraId="6B3BAAF2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152F2F41" wp14:editId="4E3492B3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476953328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6B2364A3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5C5BCD68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5320013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48E3EDB7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5320013</w:t>
                                  </w:r>
                                </w:p>
                              </w:tc>
                            </w:tr>
                          </w:tbl>
                          <w:p w14:paraId="47D8B547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F2F41" id="_x0000_s1536" type="#_x0000_t202" style="position:absolute;left:0;text-align:left;margin-left:98pt;margin-top:-4.25pt;width:150.65pt;height:36.95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6B2364A3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5C5BCD68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5320013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48E3EDB7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5320013</w:t>
                            </w:r>
                          </w:p>
                        </w:tc>
                      </w:tr>
                    </w:tbl>
                    <w:p w14:paraId="47D8B547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210E89F9" w14:textId="77777777" w:rsidR="00ED06BF" w:rsidRDefault="00ED06BF">
      <w:pPr>
        <w:sectPr w:rsidR="00ED06BF" w:rsidSect="00ED06BF">
          <w:headerReference w:type="default" r:id="rId227"/>
          <w:pgSz w:w="5669" w:h="8391"/>
          <w:pgMar w:top="624" w:right="454" w:bottom="113" w:left="454" w:header="0" w:footer="0" w:gutter="0"/>
          <w:pgNumType w:start="1"/>
          <w:cols w:space="425"/>
          <w:docGrid w:linePitch="360"/>
        </w:sectPr>
      </w:pP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411904" behindDoc="1" locked="0" layoutInCell="1" allowOverlap="1" wp14:anchorId="51ECBECF" wp14:editId="0260E69E">
                <wp:simplePos x="0" y="0"/>
                <wp:positionH relativeFrom="margin">
                  <wp:posOffset>53340</wp:posOffset>
                </wp:positionH>
                <wp:positionV relativeFrom="margin">
                  <wp:posOffset>3401060</wp:posOffset>
                </wp:positionV>
                <wp:extent cx="2236470" cy="883285"/>
                <wp:effectExtent l="0" t="0" r="11430" b="12065"/>
                <wp:wrapNone/>
                <wp:docPr id="45709389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6470" cy="88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3194678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〒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618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-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0024</w:t>
                            </w: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島本町若山台2-3-32-304</w:t>
                            </w:r>
                          </w:p>
                          <w:p w14:paraId="5BB143BB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Re:Code</w:t>
                            </w:r>
                            <w:proofErr w:type="spellEnd"/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 Labs 舟木　進</w:t>
                            </w:r>
                          </w:p>
                          <w:p w14:paraId="3A804A7B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hyperlink r:id="rId228" w:history="1">
                              <w:r w:rsidRPr="00A905B4">
                                <w:rPr>
                                  <w:rStyle w:val="af0"/>
                                  <w:rFonts w:ascii="游ゴシック Medium" w:eastAsia="游ゴシック Medium" w:hAnsi="游ゴシック Medium"/>
                                  <w:b/>
                                  <w:sz w:val="19"/>
                                  <w:szCs w:val="19"/>
                                </w:rPr>
                                <w:t>https://recode-labs.tech/</w:t>
                              </w:r>
                            </w:hyperlink>
                          </w:p>
                          <w:p w14:paraId="66B61996" w14:textId="77777777" w:rsidR="00ED06BF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 w:rsidRPr="007933B4"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TEL 0</w:t>
                            </w: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>90-3712-9354</w:t>
                            </w:r>
                          </w:p>
                          <w:p w14:paraId="73008594" w14:textId="77777777" w:rsidR="00ED06BF" w:rsidRPr="007933B4" w:rsidRDefault="00ED06BF" w:rsidP="00577FAB">
                            <w:pPr>
                              <w:spacing w:line="280" w:lineRule="exact"/>
                              <w:jc w:val="left"/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游ゴシック Medium" w:eastAsia="游ゴシック Medium" w:hAnsi="游ゴシック Medium" w:hint="eastAsia"/>
                                <w:b/>
                                <w:sz w:val="19"/>
                                <w:szCs w:val="19"/>
                              </w:rPr>
                              <w:t xml:space="preserve">E-mail: </w:t>
                            </w:r>
                            <w:r w:rsidRPr="001B5389">
                              <w:rPr>
                                <w:rFonts w:ascii="游ゴシック Medium" w:eastAsia="游ゴシック Medium" w:hAnsi="游ゴシック Medium"/>
                                <w:b/>
                                <w:sz w:val="19"/>
                                <w:szCs w:val="19"/>
                              </w:rPr>
                              <w:t>tech.recode.labs@gmail.com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CBECF" id="_x0000_s1537" type="#_x0000_t202" style="position:absolute;left:0;text-align:left;margin-left:4.2pt;margin-top:267.8pt;width:176.1pt;height:69.55pt;z-index:-25090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" filled="f" stroked="f" strokeweight=".5pt">
                <v:textbox inset="0,0,0,0">
                  <w:txbxContent>
                    <w:p w14:paraId="63194678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〒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618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-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0024</w:t>
                      </w: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島本町若山台2-3-32-304</w:t>
                      </w:r>
                    </w:p>
                    <w:p w14:paraId="5BB143BB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Re:Code</w:t>
                      </w:r>
                      <w:proofErr w:type="spellEnd"/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 Labs 舟木　進</w:t>
                      </w:r>
                    </w:p>
                    <w:p w14:paraId="3A804A7B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hyperlink r:id="rId229" w:history="1">
                        <w:r w:rsidRPr="00A905B4">
                          <w:rPr>
                            <w:rStyle w:val="af0"/>
                            <w:rFonts w:ascii="游ゴシック Medium" w:eastAsia="游ゴシック Medium" w:hAnsi="游ゴシック Medium"/>
                            <w:b/>
                            <w:sz w:val="19"/>
                            <w:szCs w:val="19"/>
                          </w:rPr>
                          <w:t>https://recode-labs.tech/</w:t>
                        </w:r>
                      </w:hyperlink>
                    </w:p>
                    <w:p w14:paraId="66B61996" w14:textId="77777777" w:rsidR="00ED06BF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 w:rsidRPr="007933B4"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TEL 0</w:t>
                      </w: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>90-3712-9354</w:t>
                      </w:r>
                    </w:p>
                    <w:p w14:paraId="73008594" w14:textId="77777777" w:rsidR="00ED06BF" w:rsidRPr="007933B4" w:rsidRDefault="00ED06BF" w:rsidP="00577FAB">
                      <w:pPr>
                        <w:spacing w:line="280" w:lineRule="exact"/>
                        <w:jc w:val="left"/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</w:pPr>
                      <w:r>
                        <w:rPr>
                          <w:rFonts w:ascii="游ゴシック Medium" w:eastAsia="游ゴシック Medium" w:hAnsi="游ゴシック Medium" w:hint="eastAsia"/>
                          <w:b/>
                          <w:sz w:val="19"/>
                          <w:szCs w:val="19"/>
                        </w:rPr>
                        <w:t xml:space="preserve">E-mail: </w:t>
                      </w:r>
                      <w:r w:rsidRPr="001B5389">
                        <w:rPr>
                          <w:rFonts w:ascii="游ゴシック Medium" w:eastAsia="游ゴシック Medium" w:hAnsi="游ゴシック Medium"/>
                          <w:b/>
                          <w:sz w:val="19"/>
                          <w:szCs w:val="19"/>
                        </w:rPr>
                        <w:t>tech.recode.labs@gmail.com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12928" behindDoc="1" locked="0" layoutInCell="1" allowOverlap="1" wp14:anchorId="5A7BDF96" wp14:editId="5D3D736E">
            <wp:simplePos x="0" y="0"/>
            <wp:positionH relativeFrom="margin">
              <wp:posOffset>2287270</wp:posOffset>
            </wp:positionH>
            <wp:positionV relativeFrom="page">
              <wp:posOffset>3721100</wp:posOffset>
            </wp:positionV>
            <wp:extent cx="636270" cy="636270"/>
            <wp:effectExtent l="0" t="0" r="0" b="0"/>
            <wp:wrapNone/>
            <wp:docPr id="1317939310" name="図 72" descr="QR コード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47128" name="図 72" descr="QR コード&#10;&#10;AI によって生成されたコンテンツは間違っている可能性があります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413952" behindDoc="1" locked="0" layoutInCell="1" allowOverlap="1" wp14:anchorId="1982300F" wp14:editId="327A74E9">
            <wp:simplePos x="0" y="0"/>
            <wp:positionH relativeFrom="column">
              <wp:posOffset>121920</wp:posOffset>
            </wp:positionH>
            <wp:positionV relativeFrom="page">
              <wp:posOffset>3048000</wp:posOffset>
            </wp:positionV>
            <wp:extent cx="2049780" cy="993775"/>
            <wp:effectExtent l="0" t="0" r="7620" b="0"/>
            <wp:wrapNone/>
            <wp:docPr id="699579645" name="図 30" descr="ロゴ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474" name="図 30" descr="ロゴ&#10;&#10;AI によって生成されたコンテンツは間違っている可能性があります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763">
        <w:rPr>
          <w:noProof/>
        </w:rPr>
        <mc:AlternateContent>
          <mc:Choice Requires="wps">
            <w:drawing>
              <wp:anchor distT="0" distB="0" distL="114300" distR="114300" simplePos="0" relativeHeight="252414976" behindDoc="1" locked="0" layoutInCell="1" allowOverlap="1" wp14:anchorId="1EE3D0BC" wp14:editId="24CB77B8">
                <wp:simplePos x="0" y="0"/>
                <wp:positionH relativeFrom="margin">
                  <wp:posOffset>1983023</wp:posOffset>
                </wp:positionH>
                <wp:positionV relativeFrom="page">
                  <wp:posOffset>4318062</wp:posOffset>
                </wp:positionV>
                <wp:extent cx="1173480" cy="228600"/>
                <wp:effectExtent l="0" t="0" r="7620" b="0"/>
                <wp:wrapNone/>
                <wp:docPr id="1110207691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07F278" w14:textId="77777777" w:rsidR="00ED06BF" w:rsidRPr="00432636" w:rsidRDefault="00ED06BF" w:rsidP="00577FAB">
                            <w:pPr>
                              <w:spacing w:after="12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ホームページ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3D0BC" id="_x0000_s1538" type="#_x0000_t202" style="position:absolute;left:0;text-align:left;margin-left:156.15pt;margin-top:340pt;width:92.4pt;height:18pt;z-index:-25090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" filled="f" stroked="f" strokeweight=".5pt">
                <v:textbox inset="0,0,0,0">
                  <w:txbxContent>
                    <w:p w14:paraId="1407F278" w14:textId="77777777" w:rsidR="00ED06BF" w:rsidRPr="00432636" w:rsidRDefault="00ED06BF" w:rsidP="00577FAB">
                      <w:pPr>
                        <w:spacing w:after="12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ホームページ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CBC82E5" wp14:editId="56F655BE">
                <wp:simplePos x="0" y="0"/>
                <wp:positionH relativeFrom="margin">
                  <wp:align>left</wp:align>
                </wp:positionH>
                <wp:positionV relativeFrom="paragraph">
                  <wp:posOffset>2242718</wp:posOffset>
                </wp:positionV>
                <wp:extent cx="3022763" cy="347345"/>
                <wp:effectExtent l="0" t="0" r="6350" b="14605"/>
                <wp:wrapNone/>
                <wp:docPr id="612503654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2763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51F3F7" w14:textId="77777777" w:rsidR="00ED06BF" w:rsidRDefault="00ED06BF" w:rsidP="00303D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技術部 ご担当者様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C82E5" id="_x0000_s1539" type="#_x0000_t202" style="position:absolute;left:0;text-align:left;margin-left:0;margin-top:176.6pt;width:238pt;height:27.35pt;z-index:25240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" filled="f" stroked="f">
                <v:textbox inset="0,0,0,0">
                  <w:txbxContent>
                    <w:p w14:paraId="2C51F3F7" w14:textId="77777777" w:rsidR="00ED06BF" w:rsidRDefault="00ED06BF" w:rsidP="00303DED">
                      <w:pPr>
                        <w:jc w:val="center"/>
                      </w:pPr>
                      <w:r>
                        <w:rPr>
                          <w:noProof/>
                        </w:rPr>
                        <w:t>技術部 ご担当者様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43444FF6" wp14:editId="2EBC6676">
                <wp:simplePos x="0" y="0"/>
                <wp:positionH relativeFrom="margin">
                  <wp:align>left</wp:align>
                </wp:positionH>
                <wp:positionV relativeFrom="paragraph">
                  <wp:posOffset>1771117</wp:posOffset>
                </wp:positionV>
                <wp:extent cx="3015696" cy="347345"/>
                <wp:effectExtent l="0" t="0" r="13335" b="14605"/>
                <wp:wrapNone/>
                <wp:docPr id="141392114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96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0A16CEAB" w14:textId="77777777" w:rsidTr="00F14008">
                              <w:trPr>
                                <w:cantSplit/>
                                <w:trHeight w:val="567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7D178358" w14:textId="77777777" w:rsidR="00ED06BF" w:rsidRPr="00CA530A" w:rsidRDefault="00ED06BF" w:rsidP="00303DED">
                                  <w:pPr>
                                    <w:pStyle w:val="R"/>
                                    <w:ind w:left="0"/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D768DC">
                                    <w:rPr>
                                      <w:b/>
                                      <w:bCs/>
                                      <w:noProof/>
                                      <w:sz w:val="28"/>
                                      <w:szCs w:val="28"/>
                                    </w:rPr>
                                    <w:t>有限会社産機工業</w:t>
                                  </w:r>
                                </w:p>
                              </w:tc>
                            </w:tr>
                          </w:tbl>
                          <w:p w14:paraId="280327CD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44FF6" id="_x0000_s1540" type="#_x0000_t202" style="position:absolute;left:0;text-align:left;margin-left:0;margin-top:139.45pt;width:237.45pt;height:27.35pt;z-index:252408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0A16CEAB" w14:textId="77777777" w:rsidTr="00F14008">
                        <w:trPr>
                          <w:cantSplit/>
                          <w:trHeight w:val="567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7D178358" w14:textId="77777777" w:rsidR="00ED06BF" w:rsidRPr="00CA530A" w:rsidRDefault="00ED06BF" w:rsidP="00303DED">
                            <w:pPr>
                              <w:pStyle w:val="R"/>
                              <w:ind w:left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68DC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有限会社産機工業</w:t>
                            </w:r>
                          </w:p>
                        </w:tc>
                      </w:tr>
                    </w:tbl>
                    <w:p w14:paraId="280327CD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CB38B65" wp14:editId="5EF762F4">
                <wp:simplePos x="0" y="0"/>
                <wp:positionH relativeFrom="margin">
                  <wp:align>right</wp:align>
                </wp:positionH>
                <wp:positionV relativeFrom="paragraph">
                  <wp:posOffset>1491226</wp:posOffset>
                </wp:positionV>
                <wp:extent cx="3021965" cy="272845"/>
                <wp:effectExtent l="0" t="0" r="6985" b="13335"/>
                <wp:wrapNone/>
                <wp:docPr id="603817356" name="テキスト ボック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1965" cy="272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34" w:type="dxa"/>
                              <w:tblInd w:w="-14" w:type="dxa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34"/>
                            </w:tblGrid>
                            <w:tr w:rsidR="00ED06BF" w14:paraId="3CB00EB9" w14:textId="77777777" w:rsidTr="00CA530A">
                              <w:trPr>
                                <w:cantSplit/>
                                <w:trHeight w:val="426"/>
                              </w:trPr>
                              <w:tc>
                                <w:tcPr>
                                  <w:tcW w:w="4834" w:type="dxa"/>
                                  <w:vAlign w:val="bottom"/>
                                </w:tcPr>
                                <w:p w14:paraId="45933DA0" w14:textId="77777777" w:rsidR="00ED06BF" w:rsidRDefault="00ED06BF" w:rsidP="00303DED">
                                  <w:pPr>
                                    <w:pStyle w:val="R"/>
                                    <w:ind w:left="0"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14:paraId="4931A2C0" w14:textId="77777777" w:rsidR="00ED06BF" w:rsidRDefault="00ED06BF" w:rsidP="00303DE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38B65" id="_x0000_s1541" type="#_x0000_t202" style="position:absolute;left:0;text-align:left;margin-left:186.75pt;margin-top:117.4pt;width:237.95pt;height:21.5pt;z-index:252410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4834" w:type="dxa"/>
                        <w:tblInd w:w="-14" w:type="dxa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34"/>
                      </w:tblGrid>
                      <w:tr w:rsidR="00ED06BF" w14:paraId="3CB00EB9" w14:textId="77777777" w:rsidTr="00CA530A">
                        <w:trPr>
                          <w:cantSplit/>
                          <w:trHeight w:val="426"/>
                        </w:trPr>
                        <w:tc>
                          <w:tcPr>
                            <w:tcW w:w="4834" w:type="dxa"/>
                            <w:vAlign w:val="bottom"/>
                          </w:tcPr>
                          <w:p w14:paraId="45933DA0" w14:textId="77777777" w:rsidR="00ED06BF" w:rsidRDefault="00ED06BF" w:rsidP="00303DED">
                            <w:pPr>
                              <w:pStyle w:val="R"/>
                              <w:ind w:left="0"/>
                              <w:jc w:val="right"/>
                            </w:pPr>
                          </w:p>
                        </w:tc>
                      </w:tr>
                    </w:tbl>
                    <w:p w14:paraId="4931A2C0" w14:textId="77777777" w:rsidR="00ED06BF" w:rsidRDefault="00ED06BF" w:rsidP="00303DE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539C0C7F" wp14:editId="24984685">
                <wp:simplePos x="0" y="0"/>
                <wp:positionH relativeFrom="margin">
                  <wp:align>right</wp:align>
                </wp:positionH>
                <wp:positionV relativeFrom="paragraph">
                  <wp:posOffset>945454</wp:posOffset>
                </wp:positionV>
                <wp:extent cx="3015615" cy="560070"/>
                <wp:effectExtent l="0" t="0" r="13335" b="11430"/>
                <wp:wrapNone/>
                <wp:docPr id="15604358" name="テキスト ボック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615" cy="56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820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4820"/>
                            </w:tblGrid>
                            <w:tr w:rsidR="00ED06BF" w14:paraId="779C7A7F" w14:textId="77777777" w:rsidTr="00CA530A">
                              <w:trPr>
                                <w:cantSplit/>
                                <w:trHeight w:val="851"/>
                              </w:trPr>
                              <w:tc>
                                <w:tcPr>
                                  <w:tcW w:w="4820" w:type="dxa"/>
                                </w:tcPr>
                                <w:p w14:paraId="2479647B" w14:textId="77777777" w:rsidR="00ED06BF" w:rsidRDefault="00ED06BF" w:rsidP="00303DED">
                                  <w:pPr>
                                    <w:pStyle w:val="R1"/>
                                  </w:pPr>
                                </w:p>
                                <w:p w14:paraId="6E99B776" w14:textId="77777777" w:rsidR="00ED06BF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大阪府堺市美原区多治井東2丁目</w:t>
                                  </w:r>
                                </w:p>
                                <w:p w14:paraId="601097CD" w14:textId="518B787A" w:rsidR="00ED06BF" w:rsidRPr="00CA530A" w:rsidRDefault="00ED06BF" w:rsidP="00303DED">
                                  <w:pPr>
                                    <w:pStyle w:val="R2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768DC">
                                    <w:rPr>
                                      <w:noProof/>
                                      <w:sz w:val="24"/>
                                    </w:rPr>
                                    <w:t>6番地8号</w:t>
                                  </w:r>
                                </w:p>
                              </w:tc>
                            </w:tr>
                          </w:tbl>
                          <w:p w14:paraId="491450F9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C0C7F" id="_x0000_s1542" type="#_x0000_t202" style="position:absolute;left:0;text-align:left;margin-left:186.25pt;margin-top:74.45pt;width:237.45pt;height:44.1pt;z-index:252407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4820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4820"/>
                      </w:tblGrid>
                      <w:tr w:rsidR="00ED06BF" w14:paraId="779C7A7F" w14:textId="77777777" w:rsidTr="00CA530A">
                        <w:trPr>
                          <w:cantSplit/>
                          <w:trHeight w:val="851"/>
                        </w:trPr>
                        <w:tc>
                          <w:tcPr>
                            <w:tcW w:w="4820" w:type="dxa"/>
                          </w:tcPr>
                          <w:p w14:paraId="2479647B" w14:textId="77777777" w:rsidR="00ED06BF" w:rsidRDefault="00ED06BF" w:rsidP="00303DED">
                            <w:pPr>
                              <w:pStyle w:val="R1"/>
                            </w:pPr>
                          </w:p>
                          <w:p w14:paraId="6E99B776" w14:textId="77777777" w:rsidR="00ED06BF" w:rsidRDefault="00ED06BF" w:rsidP="00303DED">
                            <w:pPr>
                              <w:pStyle w:val="R2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大阪府堺市美原区多治井東2丁目</w:t>
                            </w:r>
                          </w:p>
                          <w:p w14:paraId="601097CD" w14:textId="518B787A" w:rsidR="00ED06BF" w:rsidRPr="00CA530A" w:rsidRDefault="00ED06BF" w:rsidP="00303DED">
                            <w:pPr>
                              <w:pStyle w:val="R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768DC">
                              <w:rPr>
                                <w:noProof/>
                                <w:sz w:val="24"/>
                              </w:rPr>
                              <w:t>6番地8号</w:t>
                            </w:r>
                          </w:p>
                        </w:tc>
                      </w:tr>
                    </w:tbl>
                    <w:p w14:paraId="491450F9" w14:textId="77777777" w:rsidR="00ED06BF" w:rsidRDefault="00ED06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00D622C1" wp14:editId="31FFEFB3">
                <wp:simplePos x="0" y="0"/>
                <wp:positionH relativeFrom="column">
                  <wp:posOffset>1244600</wp:posOffset>
                </wp:positionH>
                <wp:positionV relativeFrom="paragraph">
                  <wp:posOffset>-53975</wp:posOffset>
                </wp:positionV>
                <wp:extent cx="1913255" cy="469265"/>
                <wp:effectExtent l="0" t="0" r="10795" b="6985"/>
                <wp:wrapNone/>
                <wp:docPr id="1682160327" name="テキスト ボック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325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2793" w:type="dxa"/>
                              <w:tblInd w:w="29" w:type="dxa"/>
                              <w:tblLayout w:type="fixed"/>
                              <w:tblCellMar>
                                <w:left w:w="99" w:type="dxa"/>
                                <w:right w:w="99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227"/>
                              <w:gridCol w:w="1566"/>
                            </w:tblGrid>
                            <w:tr w:rsidR="00ED06BF" w14:paraId="62BA8814" w14:textId="77777777" w:rsidTr="00303DED">
                              <w:trPr>
                                <w:trHeight w:val="715"/>
                              </w:trPr>
                              <w:tc>
                                <w:tcPr>
                                  <w:tcW w:w="1227" w:type="dxa"/>
                                </w:tcPr>
                                <w:p w14:paraId="7F0EC196" w14:textId="77777777" w:rsidR="00ED06BF" w:rsidRPr="00303DED" w:rsidRDefault="00ED06BF" w:rsidP="00303DED">
                                  <w:pPr>
                                    <w:pStyle w:val="RA"/>
                                    <w:ind w:left="-10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5870012</w:t>
                                  </w:r>
                                </w:p>
                              </w:tc>
                              <w:tc>
                                <w:tcPr>
                                  <w:tcW w:w="1566" w:type="dxa"/>
                                </w:tcPr>
                                <w:p w14:paraId="7425A1BB" w14:textId="77777777" w:rsidR="00ED06BF" w:rsidRPr="00303DED" w:rsidRDefault="00ED06BF" w:rsidP="00303DED">
                                  <w:pPr>
                                    <w:pStyle w:val="RB"/>
                                    <w:ind w:right="-168"/>
                                    <w:rPr>
                                      <w:rFonts w:ascii="OCRB"/>
                                    </w:rPr>
                                  </w:pPr>
                                  <w:r>
                                    <w:rPr>
                                      <w:rFonts w:ascii="OCRB"/>
                                      <w:noProof/>
                                    </w:rPr>
                                    <w:t>5870012</w:t>
                                  </w:r>
                                </w:p>
                              </w:tc>
                            </w:tr>
                          </w:tbl>
                          <w:p w14:paraId="29035EEE" w14:textId="77777777" w:rsidR="00ED06BF" w:rsidRDefault="00ED06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622C1" id="_x0000_s1543" type="#_x0000_t202" style="position:absolute;left:0;text-align:left;margin-left:98pt;margin-top:-4.25pt;width:150.65pt;height:36.9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2793" w:type="dxa"/>
                        <w:tblInd w:w="29" w:type="dxa"/>
                        <w:tblLayout w:type="fixed"/>
                        <w:tblCellMar>
                          <w:left w:w="99" w:type="dxa"/>
                          <w:right w:w="99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27"/>
                        <w:gridCol w:w="1566"/>
                      </w:tblGrid>
                      <w:tr w:rsidR="00ED06BF" w14:paraId="62BA8814" w14:textId="77777777" w:rsidTr="00303DED">
                        <w:trPr>
                          <w:trHeight w:val="715"/>
                        </w:trPr>
                        <w:tc>
                          <w:tcPr>
                            <w:tcW w:w="1227" w:type="dxa"/>
                          </w:tcPr>
                          <w:p w14:paraId="7F0EC196" w14:textId="77777777" w:rsidR="00ED06BF" w:rsidRPr="00303DED" w:rsidRDefault="00ED06BF" w:rsidP="00303DED">
                            <w:pPr>
                              <w:pStyle w:val="RA"/>
                              <w:ind w:left="-10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5870012</w:t>
                            </w:r>
                          </w:p>
                        </w:tc>
                        <w:tc>
                          <w:tcPr>
                            <w:tcW w:w="1566" w:type="dxa"/>
                          </w:tcPr>
                          <w:p w14:paraId="7425A1BB" w14:textId="77777777" w:rsidR="00ED06BF" w:rsidRPr="00303DED" w:rsidRDefault="00ED06BF" w:rsidP="00303DED">
                            <w:pPr>
                              <w:pStyle w:val="RB"/>
                              <w:ind w:right="-168"/>
                              <w:rPr>
                                <w:rFonts w:ascii="OCRB"/>
                              </w:rPr>
                            </w:pPr>
                            <w:r>
                              <w:rPr>
                                <w:rFonts w:ascii="OCRB"/>
                                <w:noProof/>
                              </w:rPr>
                              <w:t>5870012</w:t>
                            </w:r>
                          </w:p>
                        </w:tc>
                      </w:tr>
                    </w:tbl>
                    <w:p w14:paraId="29035EEE" w14:textId="77777777" w:rsidR="00ED06BF" w:rsidRDefault="00ED06BF"/>
                  </w:txbxContent>
                </v:textbox>
              </v:shape>
            </w:pict>
          </mc:Fallback>
        </mc:AlternateContent>
      </w:r>
    </w:p>
    <w:p w14:paraId="45CFC988" w14:textId="77777777" w:rsidR="00ED06BF" w:rsidRDefault="00ED06BF"/>
    <w:sectPr w:rsidR="00ED06BF" w:rsidSect="00ED06BF">
      <w:headerReference w:type="default" r:id="rId230"/>
      <w:type w:val="continuous"/>
      <w:pgSz w:w="5669" w:h="8391"/>
      <w:pgMar w:top="624" w:right="454" w:bottom="113" w:left="454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744ED8" w14:textId="77777777" w:rsidR="00ED06BF" w:rsidRDefault="00ED06BF" w:rsidP="00303DED">
      <w:r>
        <w:separator/>
      </w:r>
    </w:p>
  </w:endnote>
  <w:endnote w:type="continuationSeparator" w:id="0">
    <w:p w14:paraId="4A5B003D" w14:textId="77777777" w:rsidR="00ED06BF" w:rsidRDefault="00ED06BF" w:rsidP="00303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CRB">
    <w:panose1 w:val="020B06090202020202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游ゴシック Medium">
    <w:panose1 w:val="020B05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6E715D" w14:textId="77777777" w:rsidR="00ED06BF" w:rsidRDefault="00ED06BF" w:rsidP="00303DED">
      <w:r>
        <w:separator/>
      </w:r>
    </w:p>
  </w:footnote>
  <w:footnote w:type="continuationSeparator" w:id="0">
    <w:p w14:paraId="4A65B56B" w14:textId="77777777" w:rsidR="00ED06BF" w:rsidRDefault="00ED06BF" w:rsidP="00303D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F4BA63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C3625BB" wp14:editId="24526A7A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843457823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3FBFD9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0B4E25AE" wp14:editId="5008471F">
                                <wp:extent cx="3457575" cy="5229225"/>
                                <wp:effectExtent l="19050" t="0" r="9525" b="0"/>
                                <wp:docPr id="252680090" name="図 252680090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3625BB" id="_x0000_t202" coordsize="21600,21600" o:spt="202" path="m,l,21600r21600,l21600,xe">
              <v:stroke joinstyle="miter"/>
              <v:path gradientshapeok="t" o:connecttype="rect"/>
            </v:shapetype>
            <v:shape id="テキスト ボックス 4" o:spid="_x0000_s1544" type="#_x0000_t202" style="position:absolute;left:0;text-align:left;margin-left:-20.9pt;margin-top:-24.65pt;width:282.65pt;height:418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x06/AEAANI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" o:allowincell="f" stroked="f">
              <v:textbox inset="1mm">
                <w:txbxContent>
                  <w:p w14:paraId="653FBFD9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0B4E25AE" wp14:editId="5008471F">
                          <wp:extent cx="3457575" cy="5229225"/>
                          <wp:effectExtent l="19050" t="0" r="9525" b="0"/>
                          <wp:docPr id="252680090" name="図 252680090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B94E99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79744" behindDoc="0" locked="0" layoutInCell="0" allowOverlap="1" wp14:anchorId="12B6F21F" wp14:editId="0F733A33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2135779260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115BB2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3B39B04A" wp14:editId="2F2CE272">
                                <wp:extent cx="3457575" cy="5229225"/>
                                <wp:effectExtent l="19050" t="0" r="9525" b="0"/>
                                <wp:docPr id="98816678" name="図 98816678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B6F21F" id="_x0000_t202" coordsize="21600,21600" o:spt="202" path="m,l,21600r21600,l21600,xe">
              <v:stroke joinstyle="miter"/>
              <v:path gradientshapeok="t" o:connecttype="rect"/>
            </v:shapetype>
            <v:shape id="_x0000_s1553" type="#_x0000_t202" style="position:absolute;left:0;text-align:left;margin-left:-20.9pt;margin-top:-24.65pt;width:282.65pt;height:418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Ik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RIgdBt4lVGdijjA5i/4E2rSAvzkbyFUF&#10;d7+OAhVn3SdD6i3XaRpsGINV9n5BAcZgM1+tKChfZoSRBFVwz9m03fvJukeLummp0jQvA3ekeK2j&#10;Fs9dXfon50SJLi4P1nwZx1vP/+LuDw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3xxiJP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21115BB2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3B39B04A" wp14:editId="2F2CE272">
                          <wp:extent cx="3457575" cy="5229225"/>
                          <wp:effectExtent l="19050" t="0" r="9525" b="0"/>
                          <wp:docPr id="98816678" name="図 98816678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66541C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81792" behindDoc="0" locked="0" layoutInCell="0" allowOverlap="1" wp14:anchorId="528C6D13" wp14:editId="704154BB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934234298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B73B01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7F807E7" wp14:editId="3154169D">
                                <wp:extent cx="3457575" cy="5229225"/>
                                <wp:effectExtent l="19050" t="0" r="9525" b="0"/>
                                <wp:docPr id="382020452" name="図 38202045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8C6D13" id="_x0000_t202" coordsize="21600,21600" o:spt="202" path="m,l,21600r21600,l21600,xe">
              <v:stroke joinstyle="miter"/>
              <v:path gradientshapeok="t" o:connecttype="rect"/>
            </v:shapetype>
            <v:shape id="_x0000_s1554" type="#_x0000_t202" style="position:absolute;left:0;text-align:left;margin-left:-20.9pt;margin-top:-24.65pt;width:282.65pt;height:418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pfI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RIgqBN4lVGdijjA5i/4E2rSAvzkbyFUF&#10;d7+OAhVn3SdD6i3XaRpsGINV9n5BAcZgM1+tKChfZoSRBFVwz9m03fvJukeLummp0jQvA3ekeK2j&#10;Fs9dXfon50SJLi4P1nwZx1vP/+LuDw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f1KXyP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7DB73B01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7F807E7" wp14:editId="3154169D">
                          <wp:extent cx="3457575" cy="5229225"/>
                          <wp:effectExtent l="19050" t="0" r="9525" b="0"/>
                          <wp:docPr id="382020452" name="図 38202045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5D830F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83840" behindDoc="0" locked="0" layoutInCell="0" allowOverlap="1" wp14:anchorId="155C7A2E" wp14:editId="17C7EE16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198157909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7E3E7E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01F45BE2" wp14:editId="16758E39">
                                <wp:extent cx="3457575" cy="5229225"/>
                                <wp:effectExtent l="19050" t="0" r="9525" b="0"/>
                                <wp:docPr id="437407339" name="図 437407339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5C7A2E" id="_x0000_t202" coordsize="21600,21600" o:spt="202" path="m,l,21600r21600,l21600,xe">
              <v:stroke joinstyle="miter"/>
              <v:path gradientshapeok="t" o:connecttype="rect"/>
            </v:shapetype>
            <v:shape id="_x0000_s1555" type="#_x0000_t202" style="position:absolute;left:0;text-align:left;margin-left:-20.9pt;margin-top:-24.65pt;width:282.65pt;height:418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/km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RFgE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3of5Jv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617E3E7E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01F45BE2" wp14:editId="16758E39">
                          <wp:extent cx="3457575" cy="5229225"/>
                          <wp:effectExtent l="19050" t="0" r="9525" b="0"/>
                          <wp:docPr id="437407339" name="図 437407339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C3B12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85888" behindDoc="0" locked="0" layoutInCell="0" allowOverlap="1" wp14:anchorId="6C057E62" wp14:editId="29CE5EE1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990109381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575E6E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36DDDF20" wp14:editId="78C5A4DD">
                                <wp:extent cx="3457575" cy="5229225"/>
                                <wp:effectExtent l="19050" t="0" r="9525" b="0"/>
                                <wp:docPr id="1194818730" name="図 1194818730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057E62" id="_x0000_t202" coordsize="21600,21600" o:spt="202" path="m,l,21600r21600,l21600,xe">
              <v:stroke joinstyle="miter"/>
              <v:path gradientshapeok="t" o:connecttype="rect"/>
            </v:shapetype>
            <v:shape id="_x0000_s1556" type="#_x0000_t202" style="position:absolute;left:0;text-align:left;margin-left:-20.9pt;margin-top:-24.65pt;width:282.65pt;height:418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QzK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RFgG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fskMyv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2F575E6E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36DDDF20" wp14:editId="78C5A4DD">
                          <wp:extent cx="3457575" cy="5229225"/>
                          <wp:effectExtent l="19050" t="0" r="9525" b="0"/>
                          <wp:docPr id="1194818730" name="図 1194818730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3CEB47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87936" behindDoc="0" locked="0" layoutInCell="0" allowOverlap="1" wp14:anchorId="6D1A9927" wp14:editId="30726EF2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550382357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70902B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152B51C" wp14:editId="6CFAD2B4">
                                <wp:extent cx="3457575" cy="5229225"/>
                                <wp:effectExtent l="19050" t="0" r="9525" b="0"/>
                                <wp:docPr id="1071783703" name="図 107178370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1A9927" id="_x0000_t202" coordsize="21600,21600" o:spt="202" path="m,l,21600r21600,l21600,xe">
              <v:stroke joinstyle="miter"/>
              <v:path gradientshapeok="t" o:connecttype="rect"/>
            </v:shapetype>
            <v:shape id="_x0000_s1557" type="#_x0000_t202" style="position:absolute;left:0;text-align:left;margin-left:-20.9pt;margin-top:-24.65pt;width:282.65pt;height:418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Uh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RFgF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3SpVIf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1B70902B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152B51C" wp14:editId="6CFAD2B4">
                          <wp:extent cx="3457575" cy="5229225"/>
                          <wp:effectExtent l="19050" t="0" r="9525" b="0"/>
                          <wp:docPr id="1071783703" name="図 107178370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DA182E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89984" behindDoc="0" locked="0" layoutInCell="0" allowOverlap="1" wp14:anchorId="31170478" wp14:editId="5B133F2B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117014187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D50A83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D7233EE" wp14:editId="513F2B12">
                                <wp:extent cx="3457575" cy="5229225"/>
                                <wp:effectExtent l="19050" t="0" r="9525" b="0"/>
                                <wp:docPr id="1479144122" name="図 147914412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170478" id="_x0000_t202" coordsize="21600,21600" o:spt="202" path="m,l,21600r21600,l21600,xe">
              <v:stroke joinstyle="miter"/>
              <v:path gradientshapeok="t" o:connecttype="rect"/>
            </v:shapetype>
            <v:shape id="_x0000_s1558" type="#_x0000_t202" style="position:absolute;left:0;text-align:left;margin-left:-20.9pt;margin-top:-24.65pt;width:282.65pt;height:418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KDN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RMgCRuBdQnUm5giTs+hPoE0L+JuzgVxV&#10;cPfrKFBx1n0ypN5ynabBhjFYZe8XFGAMNvPVioLyZUYYSVAF95xN272frHu0qJuWKk3zMnBHitc6&#10;avHc1aV/ck6U6OLyYM2Xcbz1/C/u/g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fWSgzf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5ED50A83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D7233EE" wp14:editId="513F2B12">
                          <wp:extent cx="3457575" cy="5229225"/>
                          <wp:effectExtent l="19050" t="0" r="9525" b="0"/>
                          <wp:docPr id="1479144122" name="図 147914412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87BF2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92032" behindDoc="0" locked="0" layoutInCell="0" allowOverlap="1" wp14:anchorId="0C6B2AB8" wp14:editId="06527D02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62420640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AA9871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F6423E2" wp14:editId="3FC186D8">
                                <wp:extent cx="3457575" cy="5229225"/>
                                <wp:effectExtent l="19050" t="0" r="9525" b="0"/>
                                <wp:docPr id="532706665" name="図 532706665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6B2AB8" id="_x0000_t202" coordsize="21600,21600" o:spt="202" path="m,l,21600r21600,l21600,xe">
              <v:stroke joinstyle="miter"/>
              <v:path gradientshapeok="t" o:connecttype="rect"/>
            </v:shapetype>
            <v:shape id="_x0000_s1559" type="#_x0000_t202" style="position:absolute;left:0;text-align:left;margin-left:-20.9pt;margin-top:-24.65pt;width:282.65pt;height:418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c4j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RFgH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3LHOI/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7BAA9871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F6423E2" wp14:editId="3FC186D8">
                          <wp:extent cx="3457575" cy="5229225"/>
                          <wp:effectExtent l="19050" t="0" r="9525" b="0"/>
                          <wp:docPr id="532706665" name="図 532706665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A57533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94080" behindDoc="0" locked="0" layoutInCell="0" allowOverlap="1" wp14:anchorId="259276FE" wp14:editId="7EEBA9C3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6464440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AE5BFC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E5EDC1D" wp14:editId="182F47F6">
                                <wp:extent cx="3457575" cy="5229225"/>
                                <wp:effectExtent l="19050" t="0" r="9525" b="0"/>
                                <wp:docPr id="1477969197" name="図 1477969197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276FE" id="_x0000_t202" coordsize="21600,21600" o:spt="202" path="m,l,21600r21600,l21600,xe">
              <v:stroke joinstyle="miter"/>
              <v:path gradientshapeok="t" o:connecttype="rect"/>
            </v:shapetype>
            <v:shape id="_x0000_s1560" type="#_x0000_t202" style="position:absolute;left:0;text-align:left;margin-left:-20.9pt;margin-top:-24.65pt;width:282.65pt;height:418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zvP/wEAANM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JMJVwAi8S6ieiDnC5Cz6E2jTAv7mbCBX&#10;Fdz9OgpUnHWfDam3XKdpsGEMVtnVggKMwWa+WlFQvs4IIwmq4J6zabv3k3WPFnXTUqVpXgZuSfFa&#10;Ry1eujr3T86JEp1dHqz5Oo63Xv7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Hz/O8/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56AE5BFC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E5EDC1D" wp14:editId="182F47F6">
                          <wp:extent cx="3457575" cy="5229225"/>
                          <wp:effectExtent l="19050" t="0" r="9525" b="0"/>
                          <wp:docPr id="1477969197" name="図 1477969197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EB9876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96128" behindDoc="0" locked="0" layoutInCell="0" allowOverlap="1" wp14:anchorId="31DCA696" wp14:editId="78EF8EFF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09878930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73BD0B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8E872EB" wp14:editId="388D974F">
                                <wp:extent cx="3457575" cy="5229225"/>
                                <wp:effectExtent l="19050" t="0" r="9525" b="0"/>
                                <wp:docPr id="893373464" name="図 893373464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DCA696" id="_x0000_t202" coordsize="21600,21600" o:spt="202" path="m,l,21600r21600,l21600,xe">
              <v:stroke joinstyle="miter"/>
              <v:path gradientshapeok="t" o:connecttype="rect"/>
            </v:shapetype>
            <v:shape id="_x0000_s1561" type="#_x0000_t202" style="position:absolute;left:0;text-align:left;margin-left:-20.9pt;margin-top:-24.65pt;width:282.65pt;height:418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23AMLv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2D73BD0B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8E872EB" wp14:editId="388D974F">
                          <wp:extent cx="3457575" cy="5229225"/>
                          <wp:effectExtent l="19050" t="0" r="9525" b="0"/>
                          <wp:docPr id="893373464" name="図 893373464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7A2147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98176" behindDoc="0" locked="0" layoutInCell="0" allowOverlap="1" wp14:anchorId="194DC9EB" wp14:editId="58480AD2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2077785507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E4CBBF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2AF287CB" wp14:editId="35504546">
                                <wp:extent cx="3457575" cy="5229225"/>
                                <wp:effectExtent l="19050" t="0" r="9525" b="0"/>
                                <wp:docPr id="2062611088" name="図 2062611088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DC9EB" id="_x0000_t202" coordsize="21600,21600" o:spt="202" path="m,l,21600r21600,l21600,xe">
              <v:stroke joinstyle="miter"/>
              <v:path gradientshapeok="t" o:connecttype="rect"/>
            </v:shapetype>
            <v:shape id="_x0000_s1562" type="#_x0000_t202" style="position:absolute;left:0;text-align:left;margin-left:-20.9pt;margin-top:-24.65pt;width:282.65pt;height:418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vnC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RNgE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ez75wv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38E4CBBF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2AF287CB" wp14:editId="35504546">
                          <wp:extent cx="3457575" cy="5229225"/>
                          <wp:effectExtent l="19050" t="0" r="9525" b="0"/>
                          <wp:docPr id="2062611088" name="図 2062611088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139D57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08CB813F" wp14:editId="022A06D6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810247401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18AFFC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89D51F7" wp14:editId="765E6B89">
                                <wp:extent cx="3457575" cy="5229225"/>
                                <wp:effectExtent l="19050" t="0" r="9525" b="0"/>
                                <wp:docPr id="1827676556" name="図 1827676556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CB813F" id="_x0000_t202" coordsize="21600,21600" o:spt="202" path="m,l,21600r21600,l21600,xe">
              <v:stroke joinstyle="miter"/>
              <v:path gradientshapeok="t" o:connecttype="rect"/>
            </v:shapetype>
            <v:shape id="_x0000_s1545" type="#_x0000_t202" style="position:absolute;left:0;text-align:left;margin-left:-20.9pt;margin-top:-24.65pt;width:282.65pt;height:418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nPU/gEAANI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IsAEWiXUJ2JOMJkLPoRaNMC/uZsIFMV&#10;3P06ClScdZ8Mibdcp2lwYQxW2fsFBRiDzXy1oqB8mRFGElTBPWfTdu8n5x4t6qalStO4DNyR4LWO&#10;Ujx3dWmfjBMVupg8OPNlHG89/4q7Pw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PWZz1P4BAADS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4718AFFC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89D51F7" wp14:editId="765E6B89">
                          <wp:extent cx="3457575" cy="5229225"/>
                          <wp:effectExtent l="19050" t="0" r="9525" b="0"/>
                          <wp:docPr id="1827676556" name="図 1827676556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57C1D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00224" behindDoc="0" locked="0" layoutInCell="0" allowOverlap="1" wp14:anchorId="5ED3FAF2" wp14:editId="054EFBE5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566823380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E517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37E4FB1" wp14:editId="7FC41B27">
                                <wp:extent cx="3457575" cy="5229225"/>
                                <wp:effectExtent l="19050" t="0" r="9525" b="0"/>
                                <wp:docPr id="1948752278" name="図 1948752278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D3FAF2" id="_x0000_t202" coordsize="21600,21600" o:spt="202" path="m,l,21600r21600,l21600,xe">
              <v:stroke joinstyle="miter"/>
              <v:path gradientshapeok="t" o:connecttype="rect"/>
            </v:shapetype>
            <v:shape id="_x0000_s1563" type="#_x0000_t202" style="position:absolute;left:0;text-align:left;margin-left:-20.9pt;margin-top:-24.65pt;width:282.65pt;height:418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V2F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IvYYeBdQnUm5giTs+hPoE0L+JuzgVxV&#10;cPfrKFBx1n0ypN5ynabBhjFYZe8JiGEMNvPVioLyZUYYSVAF95xN272frHu0qJuWKk3zMnBHitc6&#10;avHc1aV/ck6U6OLyYM2Xcbz1/C/u/g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dOFdhf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2AB8E517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37E4FB1" wp14:editId="7FC41B27">
                          <wp:extent cx="3457575" cy="5229225"/>
                          <wp:effectExtent l="19050" t="0" r="9525" b="0"/>
                          <wp:docPr id="1948752278" name="図 1948752278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09530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02272" behindDoc="0" locked="0" layoutInCell="0" allowOverlap="1" wp14:anchorId="42223BD6" wp14:editId="365E4AB3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67490969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D9483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2152AFEA" wp14:editId="7C336A83">
                                <wp:extent cx="3457575" cy="5229225"/>
                                <wp:effectExtent l="19050" t="0" r="9525" b="0"/>
                                <wp:docPr id="1681450173" name="図 168145017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223BD6" id="_x0000_t202" coordsize="21600,21600" o:spt="202" path="m,l,21600r21600,l21600,xe">
              <v:stroke joinstyle="miter"/>
              <v:path gradientshapeok="t" o:connecttype="rect"/>
            </v:shapetype>
            <v:shape id="_x0000_s1564" type="#_x0000_t202" style="position:absolute;left:0;text-align:left;margin-left:-20.9pt;margin-top:-24.65pt;width:282.65pt;height:418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6hp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IuoQuBdQnUm5giTs+hPoE0L+JuzgVxV&#10;cPfrKFBx1n0ypN5ynabBhjFYZe8XFGAMNvPVioLyZUYYSVAF95xN272frHu0qJuWKk3zMnBHitc6&#10;avHc1aV/ck6U6OLyYM2Xcbz1/C/u/g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1K+oaf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401D9483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2152AFEA" wp14:editId="7C336A83">
                          <wp:extent cx="3457575" cy="5229225"/>
                          <wp:effectExtent l="19050" t="0" r="9525" b="0"/>
                          <wp:docPr id="1681450173" name="図 168145017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E3E9B5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04320" behindDoc="0" locked="0" layoutInCell="0" allowOverlap="1" wp14:anchorId="5A647337" wp14:editId="5AA4FC0A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997458172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6B22F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B8A20DE" wp14:editId="5D1BD976">
                                <wp:extent cx="3457575" cy="5229225"/>
                                <wp:effectExtent l="19050" t="0" r="9525" b="0"/>
                                <wp:docPr id="810134642" name="図 81013464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647337" id="_x0000_t202" coordsize="21600,21600" o:spt="202" path="m,l,21600r21600,l21600,xe">
              <v:stroke joinstyle="miter"/>
              <v:path gradientshapeok="t" o:connecttype="rect"/>
            </v:shapetype>
            <v:shape id="_x0000_s1565" type="#_x0000_t202" style="position:absolute;left:0;text-align:left;margin-left:-20.9pt;margin-top:-24.65pt;width:282.65pt;height:418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saH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ItF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HV6xof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6186B22F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B8A20DE" wp14:editId="5D1BD976">
                          <wp:extent cx="3457575" cy="5229225"/>
                          <wp:effectExtent l="19050" t="0" r="9525" b="0"/>
                          <wp:docPr id="810134642" name="図 81013464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F55D27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06368" behindDoc="0" locked="0" layoutInCell="0" allowOverlap="1" wp14:anchorId="0665FD87" wp14:editId="11BBDB1E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308477968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05A651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10726487" wp14:editId="0F874EA9">
                                <wp:extent cx="3457575" cy="5229225"/>
                                <wp:effectExtent l="19050" t="0" r="9525" b="0"/>
                                <wp:docPr id="409682810" name="図 409682810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65FD87" id="_x0000_t202" coordsize="21600,21600" o:spt="202" path="m,l,21600r21600,l21600,xe">
              <v:stroke joinstyle="miter"/>
              <v:path gradientshapeok="t" o:connecttype="rect"/>
            </v:shapetype>
            <v:shape id="_x0000_s1566" type="#_x0000_t202" style="position:absolute;left:0;text-align:left;margin-left:-20.9pt;margin-top:-24.65pt;width:282.65pt;height:418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DNr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Itl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NU0M2v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3905A651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10726487" wp14:editId="0F874EA9">
                          <wp:extent cx="3457575" cy="5229225"/>
                          <wp:effectExtent l="19050" t="0" r="9525" b="0"/>
                          <wp:docPr id="409682810" name="図 409682810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AC51F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08416" behindDoc="0" locked="0" layoutInCell="0" allowOverlap="1" wp14:anchorId="6ED1D4C7" wp14:editId="02DCD00E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554651783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2F52F6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4E16509" wp14:editId="65EDFA96">
                                <wp:extent cx="3457575" cy="5229225"/>
                                <wp:effectExtent l="19050" t="0" r="9525" b="0"/>
                                <wp:docPr id="2034580809" name="図 2034580809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D1D4C7" id="_x0000_t202" coordsize="21600,21600" o:spt="202" path="m,l,21600r21600,l21600,xe">
              <v:stroke joinstyle="miter"/>
              <v:path gradientshapeok="t" o:connecttype="rect"/>
            </v:shapetype>
            <v:shape id="_x0000_s1567" type="#_x0000_t202" style="position:absolute;left:0;text-align:left;margin-left:-20.9pt;margin-top:-24.65pt;width:282.65pt;height:418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2qA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ItV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HbXaoD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722F52F6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4E16509" wp14:editId="65EDFA96">
                          <wp:extent cx="3457575" cy="5229225"/>
                          <wp:effectExtent l="19050" t="0" r="9525" b="0"/>
                          <wp:docPr id="2034580809" name="図 2034580809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23F9D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10464" behindDoc="0" locked="0" layoutInCell="0" allowOverlap="1" wp14:anchorId="6C266301" wp14:editId="17B106DE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191530053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6F386E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5B3310B" wp14:editId="766D6A0E">
                                <wp:extent cx="3457575" cy="5229225"/>
                                <wp:effectExtent l="19050" t="0" r="9525" b="0"/>
                                <wp:docPr id="1514955063" name="図 151495506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266301" id="_x0000_t202" coordsize="21600,21600" o:spt="202" path="m,l,21600r21600,l21600,xe">
              <v:stroke joinstyle="miter"/>
              <v:path gradientshapeok="t" o:connecttype="rect"/>
            </v:shapetype>
            <v:shape id="_x0000_s1568" type="#_x0000_t202" style="position:absolute;left:0;text-align:left;margin-left:-20.9pt;margin-top:-24.65pt;width:282.65pt;height:418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9s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IssYATeJVRnYo4wOYv+BNq0gL85G8hV&#10;BXe/jgIVZ90nQ+ot12kabBiDVfZ+QQHGYDNfrSgoX2aEkQRVcM/ZtN37ybpHi7ppqdI0LwN3pHit&#10;oxbPXV36J+dEiS4uD9Z8Gcdbz//i7g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NaZn2z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256F386E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5B3310B" wp14:editId="766D6A0E">
                          <wp:extent cx="3457575" cy="5229225"/>
                          <wp:effectExtent l="19050" t="0" r="9525" b="0"/>
                          <wp:docPr id="1514955063" name="図 151495506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707DE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12512" behindDoc="0" locked="0" layoutInCell="0" allowOverlap="1" wp14:anchorId="7D61339C" wp14:editId="1505D405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076525712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47193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E8A8D0D" wp14:editId="04521035">
                                <wp:extent cx="3457575" cy="5229225"/>
                                <wp:effectExtent l="19050" t="0" r="9525" b="0"/>
                                <wp:docPr id="820527283" name="図 82052728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61339C" id="_x0000_t202" coordsize="21600,21600" o:spt="202" path="m,l,21600r21600,l21600,xe">
              <v:stroke joinstyle="miter"/>
              <v:path gradientshapeok="t" o:connecttype="rect"/>
            </v:shapetype>
            <v:shape id="_x0000_s1569" type="#_x0000_t202" style="position:absolute;left:0;text-align:left;margin-left:-20.9pt;margin-top:-24.65pt;width:282.65pt;height:418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PGC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It1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HdM8YL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14147193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E8A8D0D" wp14:editId="04521035">
                          <wp:extent cx="3457575" cy="5229225"/>
                          <wp:effectExtent l="19050" t="0" r="9525" b="0"/>
                          <wp:docPr id="820527283" name="図 82052728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1A1DA5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14560" behindDoc="0" locked="0" layoutInCell="0" allowOverlap="1" wp14:anchorId="1BA39078" wp14:editId="6CEA1E76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4291253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0F4FCF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B44649E" wp14:editId="69D4F769">
                                <wp:extent cx="3457575" cy="5229225"/>
                                <wp:effectExtent l="19050" t="0" r="9525" b="0"/>
                                <wp:docPr id="2057804745" name="図 2057804745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A39078" id="_x0000_t202" coordsize="21600,21600" o:spt="202" path="m,l,21600r21600,l21600,xe">
              <v:stroke joinstyle="miter"/>
              <v:path gradientshapeok="t" o:connecttype="rect"/>
            </v:shapetype>
            <v:shape id="_x0000_s1570" type="#_x0000_t202" style="position:absolute;left:0;text-align:left;margin-left:-20.9pt;margin-top:-24.65pt;width:282.65pt;height:418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gRu/wEAANM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BV9cBYzAu4TqiZgjTM6iP4E2LeBvzgZy&#10;VcHdr6NAxVn32ZB6y3WaBhvGYJVdLSjAGGzmqxUF5euMMJKgCu45m7Z7P1n3aFE3LVWa5mXglhSv&#10;ddTipatz/+ScKNHZ5cGar+N46+Vf3P0B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NcCBG7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4C0F4FCF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B44649E" wp14:editId="69D4F769">
                          <wp:extent cx="3457575" cy="5229225"/>
                          <wp:effectExtent l="19050" t="0" r="9525" b="0"/>
                          <wp:docPr id="2057804745" name="図 2057804745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63B327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16608" behindDoc="0" locked="0" layoutInCell="0" allowOverlap="1" wp14:anchorId="6C9F9105" wp14:editId="408B6C45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759379452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4743F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2A245435" wp14:editId="4EBF3FA8">
                                <wp:extent cx="3457575" cy="5229225"/>
                                <wp:effectExtent l="19050" t="0" r="9525" b="0"/>
                                <wp:docPr id="1510314402" name="図 151031440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9F9105" id="_x0000_t202" coordsize="21600,21600" o:spt="202" path="m,l,21600r21600,l21600,xe">
              <v:stroke joinstyle="miter"/>
              <v:path gradientshapeok="t" o:connecttype="rect"/>
            </v:shapetype>
            <v:shape id="_x0000_s1571" type="#_x0000_t202" style="position:absolute;left:0;text-align:left;margin-left:-20.9pt;margin-top:-24.65pt;width:282.65pt;height:418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HCNM4/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76D4743F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2A245435" wp14:editId="4EBF3FA8">
                          <wp:extent cx="3457575" cy="5229225"/>
                          <wp:effectExtent l="19050" t="0" r="9525" b="0"/>
                          <wp:docPr id="1510314402" name="図 151031440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B5ED5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18656" behindDoc="0" locked="0" layoutInCell="0" allowOverlap="1" wp14:anchorId="3FC56BDB" wp14:editId="13C793C4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2050523591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59A08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19F9F809" wp14:editId="25AD293E">
                                <wp:extent cx="3457575" cy="5229225"/>
                                <wp:effectExtent l="19050" t="0" r="9525" b="0"/>
                                <wp:docPr id="880618272" name="図 88061827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56BDB" id="_x0000_t202" coordsize="21600,21600" o:spt="202" path="m,l,21600r21600,l21600,xe">
              <v:stroke joinstyle="miter"/>
              <v:path gradientshapeok="t" o:connecttype="rect"/>
            </v:shapetype>
            <v:shape id="_x0000_s1572" type="#_x0000_t202" style="position:absolute;left:0;text-align:left;margin-left:-20.9pt;margin-top:-24.65pt;width:282.65pt;height:418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8Zj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ItN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NDDxmP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76D59A08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19F9F809" wp14:editId="25AD293E">
                          <wp:extent cx="3457575" cy="5229225"/>
                          <wp:effectExtent l="19050" t="0" r="9525" b="0"/>
                          <wp:docPr id="880618272" name="図 88061827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BF9E1E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2154F505" wp14:editId="534879EA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541446266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9AEC13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1F505BCF" wp14:editId="68DEE38C">
                                <wp:extent cx="3457575" cy="5229225"/>
                                <wp:effectExtent l="19050" t="0" r="9525" b="0"/>
                                <wp:docPr id="832484234" name="図 832484234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4F505" id="_x0000_t202" coordsize="21600,21600" o:spt="202" path="m,l,21600r21600,l21600,xe">
              <v:stroke joinstyle="miter"/>
              <v:path gradientshapeok="t" o:connecttype="rect"/>
            </v:shapetype>
            <v:shape id="_x0000_s1546" type="#_x0000_t202" style="position:absolute;left:0;text-align:left;margin-left:-20.9pt;margin-top:-24.65pt;width:282.65pt;height:418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Y4/QEAANI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" o:allowincell="f" stroked="f">
              <v:textbox inset="1mm">
                <w:txbxContent>
                  <w:p w14:paraId="1A9AEC13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1F505BCF" wp14:editId="68DEE38C">
                          <wp:extent cx="3457575" cy="5229225"/>
                          <wp:effectExtent l="19050" t="0" r="9525" b="0"/>
                          <wp:docPr id="832484234" name="図 832484234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238E2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20704" behindDoc="0" locked="0" layoutInCell="0" allowOverlap="1" wp14:anchorId="6A7C8C8F" wp14:editId="4729394B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822269719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36A70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F13FD4C" wp14:editId="3CE93B47">
                                <wp:extent cx="3457575" cy="5229225"/>
                                <wp:effectExtent l="19050" t="0" r="9525" b="0"/>
                                <wp:docPr id="217500750" name="図 217500750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7C8C8F" id="_x0000_t202" coordsize="21600,21600" o:spt="202" path="m,l,21600r21600,l21600,xe">
              <v:stroke joinstyle="miter"/>
              <v:path gradientshapeok="t" o:connecttype="rect"/>
            </v:shapetype>
            <v:shape id="_x0000_s1573" type="#_x0000_t202" style="position:absolute;left:0;text-align:left;margin-left:-20.9pt;margin-top:-24.65pt;width:282.65pt;height:418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2dT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eo4dBt4lVGdijjA5i/4E2rSAvzkbyFUF&#10;d7+OAhVn3SdD6i3XaRpsGINV9n5BAcZgM1+tKChfZoSRBFVwz9m03fvJukeLummp0jQvA3ekeK2j&#10;Fs9dXfon50SJLi4P1nwZx1vP/+LuDw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0rdnU/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6F536A70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F13FD4C" wp14:editId="3CE93B47">
                          <wp:extent cx="3457575" cy="5229225"/>
                          <wp:effectExtent l="19050" t="0" r="9525" b="0"/>
                          <wp:docPr id="217500750" name="図 217500750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7041FC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22752" behindDoc="0" locked="0" layoutInCell="0" allowOverlap="1" wp14:anchorId="1387C8F1" wp14:editId="5B347F18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838445947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9633A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A93F792" wp14:editId="798D81A3">
                                <wp:extent cx="3457575" cy="5229225"/>
                                <wp:effectExtent l="19050" t="0" r="9525" b="0"/>
                                <wp:docPr id="1557145804" name="図 1557145804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87C8F1" id="_x0000_t202" coordsize="21600,21600" o:spt="202" path="m,l,21600r21600,l21600,xe">
              <v:stroke joinstyle="miter"/>
              <v:path gradientshapeok="t" o:connecttype="rect"/>
            </v:shapetype>
            <v:shape id="_x0000_s1574" type="#_x0000_t202" style="position:absolute;left:0;text-align:left;margin-left:-20.9pt;margin-top:-24.65pt;width:282.65pt;height:418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ZK/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eo4qBN4lVGdijjA5i/4E2rSAvzkbyFUF&#10;d7+OAhVn3SdD6i3XaRpsGINV9n5BAcZgM1+tKChfZoSRBFVwz9m03fvJukeLummp0jQvA3ekeK2j&#10;Fs9dXfon50SJLi4P1nwZx1vP/+LuDw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cvmSv/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7409633A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A93F792" wp14:editId="798D81A3">
                          <wp:extent cx="3457575" cy="5229225"/>
                          <wp:effectExtent l="19050" t="0" r="9525" b="0"/>
                          <wp:docPr id="1557145804" name="図 1557145804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DF5F59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24800" behindDoc="0" locked="0" layoutInCell="0" allowOverlap="1" wp14:anchorId="07FCA8BE" wp14:editId="02E23F85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244710592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EDD498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44B3561B" wp14:editId="2EFB2872">
                                <wp:extent cx="3457575" cy="5229225"/>
                                <wp:effectExtent l="19050" t="0" r="9525" b="0"/>
                                <wp:docPr id="1800251974" name="図 1800251974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FCA8BE" id="_x0000_t202" coordsize="21600,21600" o:spt="202" path="m,l,21600r21600,l21600,xe">
              <v:stroke joinstyle="miter"/>
              <v:path gradientshapeok="t" o:connecttype="rect"/>
            </v:shapetype>
            <v:shape id="_x0000_s1575" type="#_x0000_t202" style="position:absolute;left:0;text-align:left;margin-left:-20.9pt;margin-top:-24.65pt;width:282.65pt;height:418.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xR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el4E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0yz8Uf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10EDD498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44B3561B" wp14:editId="2EFB2872">
                          <wp:extent cx="3457575" cy="5229225"/>
                          <wp:effectExtent l="19050" t="0" r="9525" b="0"/>
                          <wp:docPr id="1800251974" name="図 1800251974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D7DA3F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26848" behindDoc="0" locked="0" layoutInCell="0" allowOverlap="1" wp14:anchorId="3CAB7129" wp14:editId="1821134E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500321489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85E2EA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44B60B2" wp14:editId="0AC99137">
                                <wp:extent cx="3457575" cy="5229225"/>
                                <wp:effectExtent l="19050" t="0" r="9525" b="0"/>
                                <wp:docPr id="1895646415" name="図 1895646415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AB7129" id="_x0000_t202" coordsize="21600,21600" o:spt="202" path="m,l,21600r21600,l21600,xe">
              <v:stroke joinstyle="miter"/>
              <v:path gradientshapeok="t" o:connecttype="rect"/>
            </v:shapetype>
            <v:shape id="_x0000_s1576" type="#_x0000_t202" style="position:absolute;left:0;text-align:left;margin-left:-20.9pt;margin-top:-24.65pt;width:282.65pt;height:418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gm9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el4G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c2IJvf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4785E2EA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44B60B2" wp14:editId="0AC99137">
                          <wp:extent cx="3457575" cy="5229225"/>
                          <wp:effectExtent l="19050" t="0" r="9525" b="0"/>
                          <wp:docPr id="1895646415" name="図 1895646415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90B7F5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28896" behindDoc="0" locked="0" layoutInCell="0" allowOverlap="1" wp14:anchorId="47EE66E9" wp14:editId="1FEECEBD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356167257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D374F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1D4AAE4" wp14:editId="06ACEAB6">
                                <wp:extent cx="3457575" cy="5229225"/>
                                <wp:effectExtent l="19050" t="0" r="9525" b="0"/>
                                <wp:docPr id="432001022" name="図 43200102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EE66E9" id="_x0000_t202" coordsize="21600,21600" o:spt="202" path="m,l,21600r21600,l21600,xe">
              <v:stroke joinstyle="miter"/>
              <v:path gradientshapeok="t" o:connecttype="rect"/>
            </v:shapetype>
            <v:shape id="_x0000_s1577" type="#_x0000_t202" style="position:absolute;left:0;text-align:left;margin-left:-20.9pt;margin-top:-24.65pt;width:282.65pt;height:418.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VBW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el4F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0IFQVv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352D374F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1D4AAE4" wp14:editId="06ACEAB6">
                          <wp:extent cx="3457575" cy="5229225"/>
                          <wp:effectExtent l="19050" t="0" r="9525" b="0"/>
                          <wp:docPr id="432001022" name="図 43200102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4BF2D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30944" behindDoc="0" locked="0" layoutInCell="0" allowOverlap="1" wp14:anchorId="277DF730" wp14:editId="2680ADB4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440221144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CB7A3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32B50197" wp14:editId="650ABD8B">
                                <wp:extent cx="3457575" cy="5229225"/>
                                <wp:effectExtent l="19050" t="0" r="9525" b="0"/>
                                <wp:docPr id="1566081952" name="図 156608195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7DF730" id="_x0000_t202" coordsize="21600,21600" o:spt="202" path="m,l,21600r21600,l21600,xe">
              <v:stroke joinstyle="miter"/>
              <v:path gradientshapeok="t" o:connecttype="rect"/>
            </v:shapetype>
            <v:shape id="_x0000_s1578" type="#_x0000_t202" style="position:absolute;left:0;text-align:left;margin-left:-20.9pt;margin-top:-24.65pt;width:282.65pt;height:418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6W6/Q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" o:allowincell="f" stroked="f">
              <v:textbox inset="1mm">
                <w:txbxContent>
                  <w:p w14:paraId="462CB7A3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32B50197" wp14:editId="650ABD8B">
                          <wp:extent cx="3457575" cy="5229225"/>
                          <wp:effectExtent l="19050" t="0" r="9525" b="0"/>
                          <wp:docPr id="1566081952" name="図 156608195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255DAD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32992" behindDoc="0" locked="0" layoutInCell="0" allowOverlap="1" wp14:anchorId="31948DE3" wp14:editId="2B13F97C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201855580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213E5E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8166678" wp14:editId="3E65F5CA">
                                <wp:extent cx="3457575" cy="5229225"/>
                                <wp:effectExtent l="19050" t="0" r="9525" b="0"/>
                                <wp:docPr id="845772321" name="図 845772321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948DE3" id="_x0000_t202" coordsize="21600,21600" o:spt="202" path="m,l,21600r21600,l21600,xe">
              <v:stroke joinstyle="miter"/>
              <v:path gradientshapeok="t" o:connecttype="rect"/>
            </v:shapetype>
            <v:shape id="_x0000_s1579" type="#_x0000_t202" style="position:absolute;left:0;text-align:left;margin-left:-20.9pt;margin-top:-24.65pt;width:282.65pt;height:418.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stU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el4H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0RrLVP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23213E5E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8166678" wp14:editId="3E65F5CA">
                          <wp:extent cx="3457575" cy="5229225"/>
                          <wp:effectExtent l="19050" t="0" r="9525" b="0"/>
                          <wp:docPr id="845772321" name="図 845772321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B72394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35040" behindDoc="0" locked="0" layoutInCell="0" allowOverlap="1" wp14:anchorId="3856D07B" wp14:editId="7588CEA1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64536340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0EDBA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8932B4F" wp14:editId="70F1693C">
                                <wp:extent cx="3457575" cy="5229225"/>
                                <wp:effectExtent l="19050" t="0" r="9525" b="0"/>
                                <wp:docPr id="979801258" name="図 979801258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56D07B" id="_x0000_t202" coordsize="21600,21600" o:spt="202" path="m,l,21600r21600,l21600,xe">
              <v:stroke joinstyle="miter"/>
              <v:path gradientshapeok="t" o:connecttype="rect"/>
            </v:shapetype>
            <v:shape id="_x0000_s1580" type="#_x0000_t202" style="position:absolute;left:0;text-align:left;margin-left:-20.9pt;margin-top:-24.65pt;width:282.65pt;height:418.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D64/wEAANM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1PNVwAi8S6ieiDnC5Cz6E2jTAv7mbCBX&#10;Fdz9OgpUnHWfDam3XKdpsGEMVtnVggKMwWa+WlFQvs4IIwmq4J6zabv3k3WPFnXTUqVpXgZuSfFa&#10;Ry1eujr3T86JEp1dHqz5Oo63Xv7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HFUPrj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5110EDBA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8932B4F" wp14:editId="70F1693C">
                          <wp:extent cx="3457575" cy="5229225"/>
                          <wp:effectExtent l="19050" t="0" r="9525" b="0"/>
                          <wp:docPr id="979801258" name="図 979801258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870BA9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37088" behindDoc="0" locked="0" layoutInCell="0" allowOverlap="1" wp14:anchorId="1C6BEF6D" wp14:editId="73CCE2AA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206704657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87247D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85F2671" wp14:editId="7552C2CB">
                                <wp:extent cx="3457575" cy="5229225"/>
                                <wp:effectExtent l="19050" t="0" r="9525" b="0"/>
                                <wp:docPr id="1197296224" name="図 1197296224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6BEF6D" id="_x0000_t202" coordsize="21600,21600" o:spt="202" path="m,l,21600r21600,l21600,xe">
              <v:stroke joinstyle="miter"/>
              <v:path gradientshapeok="t" o:connecttype="rect"/>
            </v:shapetype>
            <v:shape id="_x0000_s1581" type="#_x0000_t202" style="position:absolute;left:0;text-align:left;margin-left:-20.9pt;margin-top:-24.65pt;width:282.65pt;height:418.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1tsJWf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7B87247D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85F2671" wp14:editId="7552C2CB">
                          <wp:extent cx="3457575" cy="5229225"/>
                          <wp:effectExtent l="19050" t="0" r="9525" b="0"/>
                          <wp:docPr id="1197296224" name="図 1197296224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335231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39136" behindDoc="0" locked="0" layoutInCell="0" allowOverlap="1" wp14:anchorId="16208B32" wp14:editId="7988C551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326107677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53ABDB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0307EECB" wp14:editId="62609DC3">
                                <wp:extent cx="3457575" cy="5229225"/>
                                <wp:effectExtent l="19050" t="0" r="9525" b="0"/>
                                <wp:docPr id="727810282" name="図 72781028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208B32" id="_x0000_t202" coordsize="21600,21600" o:spt="202" path="m,l,21600r21600,l21600,xe">
              <v:stroke joinstyle="miter"/>
              <v:path gradientshapeok="t" o:connecttype="rect"/>
            </v:shapetype>
            <v:shape id="_x0000_s1582" type="#_x0000_t202" style="position:absolute;left:0;text-align:left;margin-left:-20.9pt;margin-top:-24.65pt;width:282.65pt;height:418.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fy1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et4E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dpX8tf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4753ABDB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0307EECB" wp14:editId="62609DC3">
                          <wp:extent cx="3457575" cy="5229225"/>
                          <wp:effectExtent l="19050" t="0" r="9525" b="0"/>
                          <wp:docPr id="727810282" name="図 72781028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187C0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1E79E039" wp14:editId="449BB8DB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94572756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2F0580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49CC5969" wp14:editId="3F8EEC08">
                                <wp:extent cx="3457575" cy="5229225"/>
                                <wp:effectExtent l="19050" t="0" r="9525" b="0"/>
                                <wp:docPr id="1834649248" name="図 1834649248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9E039" id="_x0000_t202" coordsize="21600,21600" o:spt="202" path="m,l,21600r21600,l21600,xe">
              <v:stroke joinstyle="miter"/>
              <v:path gradientshapeok="t" o:connecttype="rect"/>
            </v:shapetype>
            <v:shape id="_x0000_s1547" type="#_x0000_t202" style="position:absolute;left:0;text-align:left;margin-left:-20.9pt;margin-top:-24.65pt;width:282.65pt;height:418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9/T/gEAANI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KsAEWiXUJ2JOMJkLPoRaNMC/uZsIFMV&#10;3P06ClScdZ8Mibdcp2lwYQxW2fsFBRiDzXy1oqB8mRFGElTBPWfTdu8n5x4t6qalStO4DNyR4LWO&#10;Ujx3dWmfjBMVupg8OPNlHG89/4q7Pw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Psvf0/4BAADS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162F0580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49CC5969" wp14:editId="3F8EEC08">
                          <wp:extent cx="3457575" cy="5229225"/>
                          <wp:effectExtent l="19050" t="0" r="9525" b="0"/>
                          <wp:docPr id="1834649248" name="図 1834649248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E3AE4E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41184" behindDoc="0" locked="0" layoutInCell="0" allowOverlap="1" wp14:anchorId="0F06B18F" wp14:editId="0ED67B9E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61141832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EEA946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2F912EA4" wp14:editId="6FB70A2A">
                                <wp:extent cx="3457575" cy="5229225"/>
                                <wp:effectExtent l="19050" t="0" r="9525" b="0"/>
                                <wp:docPr id="1076426221" name="図 1076426221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06B18F" id="_x0000_t202" coordsize="21600,21600" o:spt="202" path="m,l,21600r21600,l21600,xe">
              <v:stroke joinstyle="miter"/>
              <v:path gradientshapeok="t" o:connecttype="rect"/>
            </v:shapetype>
            <v:shape id="_x0000_s1583" type="#_x0000_t202" style="position:absolute;left:0;text-align:left;margin-left:-20.9pt;margin-top:-24.65pt;width:282.65pt;height:418.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FMc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KvYYeBdQnUm5giTs+hPoE0L+JuzgVxV&#10;cPfrKFBx1n0ypN5ynabBhjFYZe8XFGAMNvMVobLyZUYYSVAF95xN272frHu0qJuWKk3zMnBHitc6&#10;avHc1aV/ck6U6OLyYM2Xcbz1/C/u/g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YxxTHP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1BEEA946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2F912EA4" wp14:editId="6FB70A2A">
                          <wp:extent cx="3457575" cy="5229225"/>
                          <wp:effectExtent l="19050" t="0" r="9525" b="0"/>
                          <wp:docPr id="1076426221" name="図 1076426221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54CB4F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43232" behindDoc="0" locked="0" layoutInCell="0" allowOverlap="1" wp14:anchorId="55510682" wp14:editId="20738637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586656812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3F5BCC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C0DDD20" wp14:editId="1AE8F5CF">
                                <wp:extent cx="3457575" cy="5229225"/>
                                <wp:effectExtent l="19050" t="0" r="9525" b="0"/>
                                <wp:docPr id="2085320274" name="図 2085320274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510682" id="_x0000_t202" coordsize="21600,21600" o:spt="202" path="m,l,21600r21600,l21600,xe">
              <v:stroke joinstyle="miter"/>
              <v:path gradientshapeok="t" o:connecttype="rect"/>
            </v:shapetype>
            <v:shape id="_x0000_s1584" type="#_x0000_t202" style="position:absolute;left:0;text-align:left;margin-left:-20.9pt;margin-top:-24.65pt;width:282.65pt;height:418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qbw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KuoQuBdQnUm5giTs+hPoE0L+JuzgVxV&#10;cPfrKFBx1n0ypN5ynabBhjFYZe8XFGAMNvPVioLyZUYYSVAF95xN272frHu0qJuWKk3zMnBHitc6&#10;avHc1aV/ck6U6OLyYM2Xcbz1/C/u/g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w1Km8P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1E3F5BCC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C0DDD20" wp14:editId="1AE8F5CF">
                          <wp:extent cx="3457575" cy="5229225"/>
                          <wp:effectExtent l="19050" t="0" r="9525" b="0"/>
                          <wp:docPr id="2085320274" name="図 2085320274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B1E990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45280" behindDoc="0" locked="0" layoutInCell="0" allowOverlap="1" wp14:anchorId="0AF0AF6B" wp14:editId="4E8661A1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360327878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7F33B6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62AD03A" wp14:editId="63832C97">
                                <wp:extent cx="3457575" cy="5229225"/>
                                <wp:effectExtent l="19050" t="0" r="9525" b="0"/>
                                <wp:docPr id="921932103" name="図 92193210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F0AF6B" id="_x0000_t202" coordsize="21600,21600" o:spt="202" path="m,l,21600r21600,l21600,xe">
              <v:stroke joinstyle="miter"/>
              <v:path gradientshapeok="t" o:connecttype="rect"/>
            </v:shapetype>
            <v:shape id="_x0000_s1585" type="#_x0000_t202" style="position:absolute;left:0;text-align:left;margin-left:-20.9pt;margin-top:-24.65pt;width:282.65pt;height:418.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8ge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KtF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GKHyB7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537F33B6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62AD03A" wp14:editId="63832C97">
                          <wp:extent cx="3457575" cy="5229225"/>
                          <wp:effectExtent l="19050" t="0" r="9525" b="0"/>
                          <wp:docPr id="921932103" name="図 92193210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C22C9D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47328" behindDoc="0" locked="0" layoutInCell="0" allowOverlap="1" wp14:anchorId="145C3B74" wp14:editId="31617C13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561930224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F5BEE0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3A528FDF" wp14:editId="0C6630E3">
                                <wp:extent cx="3457575" cy="5229225"/>
                                <wp:effectExtent l="19050" t="0" r="9525" b="0"/>
                                <wp:docPr id="30805984" name="図 30805984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C3B74" id="_x0000_t202" coordsize="21600,21600" o:spt="202" path="m,l,21600r21600,l21600,xe">
              <v:stroke joinstyle="miter"/>
              <v:path gradientshapeok="t" o:connecttype="rect"/>
            </v:shapetype>
            <v:shape id="_x0000_s1586" type="#_x0000_t202" style="position:absolute;left:0;text-align:left;margin-left:-20.9pt;margin-top:-24.65pt;width:282.65pt;height:418.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T3y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Ktl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MLJPfL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73F5BEE0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3A528FDF" wp14:editId="0C6630E3">
                          <wp:extent cx="3457575" cy="5229225"/>
                          <wp:effectExtent l="19050" t="0" r="9525" b="0"/>
                          <wp:docPr id="30805984" name="図 30805984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038CAA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49376" behindDoc="0" locked="0" layoutInCell="0" allowOverlap="1" wp14:anchorId="03E1C1D1" wp14:editId="06D52B66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44626458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138BC5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476E23E5" wp14:editId="6763E134">
                                <wp:extent cx="3457575" cy="5229225"/>
                                <wp:effectExtent l="19050" t="0" r="9525" b="0"/>
                                <wp:docPr id="962966134" name="図 962966134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E1C1D1" id="_x0000_t202" coordsize="21600,21600" o:spt="202" path="m,l,21600r21600,l21600,xe">
              <v:stroke joinstyle="miter"/>
              <v:path gradientshapeok="t" o:connecttype="rect"/>
            </v:shapetype>
            <v:shape id="_x0000_s1587" type="#_x0000_t202" style="position:absolute;left:0;text-align:left;margin-left:-20.9pt;margin-top:-24.65pt;width:282.65pt;height:418.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GEqZBn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21138BC5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476E23E5" wp14:editId="6763E134">
                          <wp:extent cx="3457575" cy="5229225"/>
                          <wp:effectExtent l="19050" t="0" r="9525" b="0"/>
                          <wp:docPr id="962966134" name="図 962966134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84D8A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51424" behindDoc="0" locked="0" layoutInCell="0" allowOverlap="1" wp14:anchorId="3AEE8B92" wp14:editId="6C6D3D9F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75724879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21F27F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DC37FFF" wp14:editId="5012605B">
                                <wp:extent cx="3457575" cy="5229225"/>
                                <wp:effectExtent l="19050" t="0" r="9525" b="0"/>
                                <wp:docPr id="1741720369" name="図 1741720369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EE8B92" id="_x0000_t202" coordsize="21600,21600" o:spt="202" path="m,l,21600r21600,l21600,xe">
              <v:stroke joinstyle="miter"/>
              <v:path gradientshapeok="t" o:connecttype="rect"/>
            </v:shapetype>
            <v:shape id="_x0000_s1588" type="#_x0000_t202" style="position:absolute;left:0;text-align:left;margin-left:-20.9pt;margin-top:-24.65pt;width:282.65pt;height:418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JH1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KssYATeJVRnYo4wOYv+BNq0gL85G8hV&#10;BXe/jgIVZ90nQ+ot12kabBiDVfZ+QQHGYDNfrSgoX2aEkQRVcM/ZtN37ybpHi7ppqdI0LwN3pHit&#10;oxbPXV36J+dEiS4uD9Z8Gcdbz//i7g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MFkkfX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5E21F27F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DC37FFF" wp14:editId="5012605B">
                          <wp:extent cx="3457575" cy="5229225"/>
                          <wp:effectExtent l="19050" t="0" r="9525" b="0"/>
                          <wp:docPr id="1741720369" name="図 1741720369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AA96F4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53472" behindDoc="0" locked="0" layoutInCell="0" allowOverlap="1" wp14:anchorId="35E1F7F2" wp14:editId="38F1CA11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467868408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839BB9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C0773AC" wp14:editId="74ED8DE9">
                                <wp:extent cx="3457575" cy="5229225"/>
                                <wp:effectExtent l="19050" t="0" r="9525" b="0"/>
                                <wp:docPr id="1609698482" name="図 160969848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E1F7F2" id="_x0000_t202" coordsize="21600,21600" o:spt="202" path="m,l,21600r21600,l21600,xe">
              <v:stroke joinstyle="miter"/>
              <v:path gradientshapeok="t" o:connecttype="rect"/>
            </v:shapetype>
            <v:shape id="_x0000_s1589" type="#_x0000_t202" style="position:absolute;left:0;text-align:left;margin-left:-20.9pt;margin-top:-24.65pt;width:282.65pt;height:418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f8b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Kt1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GCx/xv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38839BB9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C0773AC" wp14:editId="74ED8DE9">
                          <wp:extent cx="3457575" cy="5229225"/>
                          <wp:effectExtent l="19050" t="0" r="9525" b="0"/>
                          <wp:docPr id="1609698482" name="図 160969848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96102C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55520" behindDoc="0" locked="0" layoutInCell="0" allowOverlap="1" wp14:anchorId="2EE1CF22" wp14:editId="27D426D7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937297050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B09F0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86A0A5F" wp14:editId="771CB98C">
                                <wp:extent cx="3457575" cy="5229225"/>
                                <wp:effectExtent l="19050" t="0" r="9525" b="0"/>
                                <wp:docPr id="1545349772" name="図 154534977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E1CF22" id="_x0000_t202" coordsize="21600,21600" o:spt="202" path="m,l,21600r21600,l21600,xe">
              <v:stroke joinstyle="miter"/>
              <v:path gradientshapeok="t" o:connecttype="rect"/>
            </v:shapetype>
            <v:shape id="_x0000_s1590" type="#_x0000_t202" style="position:absolute;left:0;text-align:left;margin-left:-20.9pt;margin-top:-24.65pt;width:282.65pt;height:418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wr3/wEAANM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BV9dBYzAu4TqiZgjTM6iP4E2LeBvzgZy&#10;VcHdr6NAxVn32ZB6y3WaBhvGYJVdLSjAGGzmqxUF5euMMJKgCu45m7Z7P1n3aFE3LVWa5mXglhSv&#10;ddTipatz/+ScKNHZ5cGar+N46+Vf3P0B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MD/Cvf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2D9B09F0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86A0A5F" wp14:editId="771CB98C">
                          <wp:extent cx="3457575" cy="5229225"/>
                          <wp:effectExtent l="19050" t="0" r="9525" b="0"/>
                          <wp:docPr id="1545349772" name="図 154534977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273EC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57568" behindDoc="0" locked="0" layoutInCell="0" allowOverlap="1" wp14:anchorId="10E2D7A1" wp14:editId="697706F0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897404556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0A2BF0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2407244D" wp14:editId="41085BF0">
                                <wp:extent cx="3457575" cy="5229225"/>
                                <wp:effectExtent l="19050" t="0" r="9525" b="0"/>
                                <wp:docPr id="1686722648" name="図 1686722648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E2D7A1" id="_x0000_t202" coordsize="21600,21600" o:spt="202" path="m,l,21600r21600,l21600,xe">
              <v:stroke joinstyle="miter"/>
              <v:path gradientshapeok="t" o:connecttype="rect"/>
            </v:shapetype>
            <v:shape id="_x0000_s1591" type="#_x0000_t202" style="position:absolute;left:0;text-align:left;margin-left:-20.9pt;margin-top:-24.65pt;width:282.65pt;height:418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GdwPRb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320A2BF0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2407244D" wp14:editId="41085BF0">
                          <wp:extent cx="3457575" cy="5229225"/>
                          <wp:effectExtent l="19050" t="0" r="9525" b="0"/>
                          <wp:docPr id="1686722648" name="図 1686722648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64241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59616" behindDoc="0" locked="0" layoutInCell="0" allowOverlap="1" wp14:anchorId="16522205" wp14:editId="67EFE4D1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56265580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6586EB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8BBE857" wp14:editId="5BCD4FDC">
                                <wp:extent cx="3457575" cy="5229225"/>
                                <wp:effectExtent l="19050" t="0" r="9525" b="0"/>
                                <wp:docPr id="860161590" name="図 860161590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22205" id="_x0000_t202" coordsize="21600,21600" o:spt="202" path="m,l,21600r21600,l21600,xe">
              <v:stroke joinstyle="miter"/>
              <v:path gradientshapeok="t" o:connecttype="rect"/>
            </v:shapetype>
            <v:shape id="_x0000_s1592" type="#_x0000_t202" style="position:absolute;left:0;text-align:left;margin-left:-20.9pt;margin-top:-24.65pt;width:282.65pt;height:418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sj6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KtN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Mc+yPr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196586EB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8BBE857" wp14:editId="5BCD4FDC">
                          <wp:extent cx="3457575" cy="5229225"/>
                          <wp:effectExtent l="19050" t="0" r="9525" b="0"/>
                          <wp:docPr id="860161590" name="図 860161590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CAFD86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250F94B5" wp14:editId="61C8B3DA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10560036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922971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901D568" wp14:editId="0664E335">
                                <wp:extent cx="3457575" cy="5229225"/>
                                <wp:effectExtent l="19050" t="0" r="9525" b="0"/>
                                <wp:docPr id="1422544315" name="図 1422544315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F94B5" id="_x0000_t202" coordsize="21600,21600" o:spt="202" path="m,l,21600r21600,l21600,xe">
              <v:stroke joinstyle="miter"/>
              <v:path gradientshapeok="t" o:connecttype="rect"/>
            </v:shapetype>
            <v:shape id="_x0000_s1548" type="#_x0000_t202" style="position:absolute;left:0;text-align:left;margin-left:-20.9pt;margin-top:-24.65pt;width:282.65pt;height:418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So//QEAANI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" o:allowincell="f" stroked="f">
              <v:textbox inset="1mm">
                <w:txbxContent>
                  <w:p w14:paraId="0E922971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901D568" wp14:editId="0664E335">
                          <wp:extent cx="3457575" cy="5229225"/>
                          <wp:effectExtent l="19050" t="0" r="9525" b="0"/>
                          <wp:docPr id="1422544315" name="図 1422544315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F79510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61664" behindDoc="0" locked="0" layoutInCell="0" allowOverlap="1" wp14:anchorId="792A1F4E" wp14:editId="5FFFFD6D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723278970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DE0D01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E7D874E" wp14:editId="60BCBA1D">
                                <wp:extent cx="3457575" cy="5229225"/>
                                <wp:effectExtent l="19050" t="0" r="9525" b="0"/>
                                <wp:docPr id="1524423808" name="図 1524423808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2A1F4E" id="_x0000_t202" coordsize="21600,21600" o:spt="202" path="m,l,21600r21600,l21600,xe">
              <v:stroke joinstyle="miter"/>
              <v:path gradientshapeok="t" o:connecttype="rect"/>
            </v:shapetype>
            <v:shape id="_x0000_s1593" type="#_x0000_t202" style="position:absolute;left:0;text-align:left;margin-left:-20.9pt;margin-top:-24.65pt;width:282.65pt;height:418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mnK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2owdBt4lVGdijjA5i/4E2rSAvzkbyFUF&#10;d7+OAhVn3SdD6i3XaRpsGINV9n5BAcZgM1+tKChfZoSRBFVwz9m03fvJukeLummp0jQvA3ekeK2j&#10;Fs9dXfon50SJLi4P1nwZx1vP/+LuDw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xUppyv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79DE0D01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E7D874E" wp14:editId="60BCBA1D">
                          <wp:extent cx="3457575" cy="5229225"/>
                          <wp:effectExtent l="19050" t="0" r="9525" b="0"/>
                          <wp:docPr id="1524423808" name="図 1524423808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DE0B1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63712" behindDoc="0" locked="0" layoutInCell="0" allowOverlap="1" wp14:anchorId="7AAA35CE" wp14:editId="6EDF1FA9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61108146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72E45B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433CD143" wp14:editId="0F34D24E">
                                <wp:extent cx="3457575" cy="5229225"/>
                                <wp:effectExtent l="19050" t="0" r="9525" b="0"/>
                                <wp:docPr id="2066247877" name="図 2066247877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AA35CE" id="_x0000_t202" coordsize="21600,21600" o:spt="202" path="m,l,21600r21600,l21600,xe">
              <v:stroke joinstyle="miter"/>
              <v:path gradientshapeok="t" o:connecttype="rect"/>
            </v:shapetype>
            <v:shape id="_x0000_s1594" type="#_x0000_t202" style="position:absolute;left:0;text-align:left;margin-left:-20.9pt;margin-top:-24.65pt;width:282.65pt;height:418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wm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2owqBN4lVGdijjA5i/4E2rSAvzkbyFUF&#10;d7+OAhVn3SdD6i3XaRpsGINV9n5BAcZgM1+tKChfZoSRBFVwz9m03fvJukeLummp0jQvA3ekeK2j&#10;Fs9dXfon50SJLi4P1nwZx1vP/+LuDw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ZQScJv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3572E45B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433CD143" wp14:editId="0F34D24E">
                          <wp:extent cx="3457575" cy="5229225"/>
                          <wp:effectExtent l="19050" t="0" r="9525" b="0"/>
                          <wp:docPr id="2066247877" name="図 2066247877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EAEE9B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65760" behindDoc="0" locked="0" layoutInCell="0" allowOverlap="1" wp14:anchorId="00CE921B" wp14:editId="0FC7C517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691515872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ED82AB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874C171" wp14:editId="322DF45A">
                                <wp:extent cx="3457575" cy="5229225"/>
                                <wp:effectExtent l="19050" t="0" r="9525" b="0"/>
                                <wp:docPr id="1775671179" name="図 1775671179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CE921B" id="_x0000_t202" coordsize="21600,21600" o:spt="202" path="m,l,21600r21600,l21600,xe">
              <v:stroke joinstyle="miter"/>
              <v:path gradientshapeok="t" o:connecttype="rect"/>
            </v:shapetype>
            <v:shape id="_x0000_s1595" type="#_x0000_t202" style="position:absolute;left:0;text-align:left;margin-left:-20.9pt;margin-top:-24.65pt;width:282.65pt;height:418.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fLI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2lwE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xNHyyP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46ED82AB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874C171" wp14:editId="322DF45A">
                          <wp:extent cx="3457575" cy="5229225"/>
                          <wp:effectExtent l="19050" t="0" r="9525" b="0"/>
                          <wp:docPr id="1775671179" name="図 1775671179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C7853C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67808" behindDoc="0" locked="0" layoutInCell="0" allowOverlap="1" wp14:anchorId="7DE0CE6E" wp14:editId="345C5DD1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470989532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9CA14B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2803F48B" wp14:editId="3AC935CA">
                                <wp:extent cx="3457575" cy="5229225"/>
                                <wp:effectExtent l="19050" t="0" r="9525" b="0"/>
                                <wp:docPr id="1802320473" name="図 180232047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E0CE6E" id="_x0000_t202" coordsize="21600,21600" o:spt="202" path="m,l,21600r21600,l21600,xe">
              <v:stroke joinstyle="miter"/>
              <v:path gradientshapeok="t" o:connecttype="rect"/>
            </v:shapetype>
            <v:shape id="_x0000_s1596" type="#_x0000_t202" style="position:absolute;left:0;text-align:left;margin-left:-20.9pt;margin-top:-24.65pt;width:282.65pt;height:418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wck/Q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" o:allowincell="f" stroked="f">
              <v:textbox inset="1mm">
                <w:txbxContent>
                  <w:p w14:paraId="349CA14B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2803F48B" wp14:editId="3AC935CA">
                          <wp:extent cx="3457575" cy="5229225"/>
                          <wp:effectExtent l="19050" t="0" r="9525" b="0"/>
                          <wp:docPr id="1802320473" name="図 180232047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92A62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69856" behindDoc="0" locked="0" layoutInCell="0" allowOverlap="1" wp14:anchorId="5687E2EE" wp14:editId="3619B3A8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991490447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3DADC4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4215030" wp14:editId="1D0E180F">
                                <wp:extent cx="3457575" cy="5229225"/>
                                <wp:effectExtent l="19050" t="0" r="9525" b="0"/>
                                <wp:docPr id="1230713564" name="図 1230713564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87E2EE" id="_x0000_t202" coordsize="21600,21600" o:spt="202" path="m,l,21600r21600,l21600,xe">
              <v:stroke joinstyle="miter"/>
              <v:path gradientshapeok="t" o:connecttype="rect"/>
            </v:shapetype>
            <v:shape id="_x0000_s1597" type="#_x0000_t202" style="position:absolute;left:0;text-align:left;margin-left:-20.9pt;margin-top:-24.65pt;width:282.65pt;height:418.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7P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2lwF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x3xez/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133DADC4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4215030" wp14:editId="1D0E180F">
                          <wp:extent cx="3457575" cy="5229225"/>
                          <wp:effectExtent l="19050" t="0" r="9525" b="0"/>
                          <wp:docPr id="1230713564" name="図 1230713564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4E94E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71904" behindDoc="0" locked="0" layoutInCell="0" allowOverlap="1" wp14:anchorId="130DFCCA" wp14:editId="1AA7932C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786692350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D35AC1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40BDAA07" wp14:editId="47309952">
                                <wp:extent cx="3457575" cy="5229225"/>
                                <wp:effectExtent l="19050" t="0" r="9525" b="0"/>
                                <wp:docPr id="1633575656" name="図 1633575656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0DFCCA" id="_x0000_t202" coordsize="21600,21600" o:spt="202" path="m,l,21600r21600,l21600,xe">
              <v:stroke joinstyle="miter"/>
              <v:path gradientshapeok="t" o:connecttype="rect"/>
            </v:shapetype>
            <v:shape id="_x0000_s1598" type="#_x0000_t202" style="position:absolute;left:0;text-align:left;margin-left:-20.9pt;margin-top:-24.65pt;width:282.65pt;height:418.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qsj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2swCRuBdQnUm5giTs+hPoE0L+JuzgVxV&#10;cPfrKFBx1n0ypN5ynabBhjFYZe8XFGAMNvPVioLyZUYYSVAF95xN272frHu0qJuWKk3zMnBHitc6&#10;avHc1aV/ck6U6OLyYM2Xcbz1/C/u/g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ZzKrI/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72D35AC1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40BDAA07" wp14:editId="47309952">
                          <wp:extent cx="3457575" cy="5229225"/>
                          <wp:effectExtent l="19050" t="0" r="9525" b="0"/>
                          <wp:docPr id="1633575656" name="図 1633575656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801962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73952" behindDoc="0" locked="0" layoutInCell="0" allowOverlap="1" wp14:anchorId="29C5C4E5" wp14:editId="231F4ABA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761826873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C2668F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2E76C345" wp14:editId="1D2DF7CC">
                                <wp:extent cx="3457575" cy="5229225"/>
                                <wp:effectExtent l="19050" t="0" r="9525" b="0"/>
                                <wp:docPr id="1771992991" name="図 1771992991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C5C4E5" id="_x0000_t202" coordsize="21600,21600" o:spt="202" path="m,l,21600r21600,l21600,xe">
              <v:stroke joinstyle="miter"/>
              <v:path gradientshapeok="t" o:connecttype="rect"/>
            </v:shapetype>
            <v:shape id="_x0000_s1599" type="#_x0000_t202" style="position:absolute;left:0;text-align:left;margin-left:-20.9pt;margin-top:-24.65pt;width:282.65pt;height:418.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8XN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2lwH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xufFzf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08C2668F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2E76C345" wp14:editId="1D2DF7CC">
                          <wp:extent cx="3457575" cy="5229225"/>
                          <wp:effectExtent l="19050" t="0" r="9525" b="0"/>
                          <wp:docPr id="1771992991" name="図 1771992991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72CD2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76000" behindDoc="0" locked="0" layoutInCell="0" allowOverlap="1" wp14:anchorId="02828AA1" wp14:editId="650CF9C9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058613199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2E733C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07881CC3" wp14:editId="0BC41B8A">
                                <wp:extent cx="3457575" cy="5229225"/>
                                <wp:effectExtent l="19050" t="0" r="9525" b="0"/>
                                <wp:docPr id="144598683" name="図 14459868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828AA1" id="_x0000_t202" coordsize="21600,21600" o:spt="202" path="m,l,21600r21600,l21600,xe">
              <v:stroke joinstyle="miter"/>
              <v:path gradientshapeok="t" o:connecttype="rect"/>
            </v:shapetype>
            <v:shape id="_x0000_s1600" type="#_x0000_t202" style="position:absolute;left:0;text-align:left;margin-left:-20.9pt;margin-top:-24.65pt;width:282.65pt;height:418.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TAh/wEAANM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1OZVwAi8S6ieiDnC5Cz6E2jTAv7mbCBX&#10;Fdz9OgpUnHWfDam3XKdpsGEMVtnVggKMwWa+WlFQvs4IIwmq4J6zabv3k3WPFnXTUqVpXgZuSfFa&#10;Ry1eujr3T86JEp1dHqz5Oo63Xv7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GapMCH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052E733C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07881CC3" wp14:editId="0BC41B8A">
                          <wp:extent cx="3457575" cy="5229225"/>
                          <wp:effectExtent l="19050" t="0" r="9525" b="0"/>
                          <wp:docPr id="144598683" name="図 14459868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4BCDE9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78048" behindDoc="0" locked="0" layoutInCell="0" allowOverlap="1" wp14:anchorId="3DD76FCF" wp14:editId="0CE9363D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049239538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2D998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D614788" wp14:editId="18023AC6">
                                <wp:extent cx="3457575" cy="5229225"/>
                                <wp:effectExtent l="19050" t="0" r="9525" b="0"/>
                                <wp:docPr id="2144647573" name="図 214464757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D76FCF" id="_x0000_t202" coordsize="21600,21600" o:spt="202" path="m,l,21600r21600,l21600,xe">
              <v:stroke joinstyle="miter"/>
              <v:path gradientshapeok="t" o:connecttype="rect"/>
            </v:shapetype>
            <v:shape id="_x0000_s1601" type="#_x0000_t202" style="position:absolute;left:0;text-align:left;margin-left:-20.9pt;margin-top:-24.65pt;width:282.65pt;height:418.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wSYHwP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5202D998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D614788" wp14:editId="18023AC6">
                          <wp:extent cx="3457575" cy="5229225"/>
                          <wp:effectExtent l="19050" t="0" r="9525" b="0"/>
                          <wp:docPr id="2144647573" name="図 214464757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E7F854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80096" behindDoc="0" locked="0" layoutInCell="0" allowOverlap="1" wp14:anchorId="69D2740F" wp14:editId="49BB629A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45451557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A77F9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289575E7" wp14:editId="08D8ECB2">
                                <wp:extent cx="3457575" cy="5229225"/>
                                <wp:effectExtent l="19050" t="0" r="9525" b="0"/>
                                <wp:docPr id="2120456512" name="図 212045651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D2740F" id="_x0000_t202" coordsize="21600,21600" o:spt="202" path="m,l,21600r21600,l21600,xe">
              <v:stroke joinstyle="miter"/>
              <v:path gradientshapeok="t" o:connecttype="rect"/>
            </v:shapetype>
            <v:shape id="_x0000_s1602" type="#_x0000_t202" style="position:absolute;left:0;text-align:left;margin-left:-20.9pt;margin-top:-24.65pt;width:282.65pt;height:418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PIs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K2twEjMC7hOpMzBEmZ9GfQJsW8DdnA7mq&#10;4O7XUaDirPtkSL3lOk2DDWOwyt4vKMAYbOarFQXly4wwkqAK7jmbtns/WfdoUTctVZrmZeCOFK91&#10;1OK5q0v/5Jwo0cXlwZov43jr+V/c/QE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YWjyLP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285A77F9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289575E7" wp14:editId="08D8ECB2">
                          <wp:extent cx="3457575" cy="5229225"/>
                          <wp:effectExtent l="19050" t="0" r="9525" b="0"/>
                          <wp:docPr id="2120456512" name="図 212045651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D13845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71552" behindDoc="0" locked="0" layoutInCell="0" allowOverlap="1" wp14:anchorId="6BA892B3" wp14:editId="3D10DB6F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2129193421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A9F8AD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76D155C" wp14:editId="5ED95199">
                                <wp:extent cx="3457575" cy="5229225"/>
                                <wp:effectExtent l="19050" t="0" r="9525" b="0"/>
                                <wp:docPr id="1912940959" name="図 1912940959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A892B3" id="_x0000_t202" coordsize="21600,21600" o:spt="202" path="m,l,21600r21600,l21600,xe">
              <v:stroke joinstyle="miter"/>
              <v:path gradientshapeok="t" o:connecttype="rect"/>
            </v:shapetype>
            <v:shape id="_x0000_s1549" type="#_x0000_t202" style="position:absolute;left:0;text-align:left;margin-left:-20.9pt;margin-top:-24.65pt;width:282.65pt;height:418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TR/gEAANI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OsAEWiXUJ2JOMJkLPoRaNMC/uZsIFMV&#10;3P06ClScdZ8Mibdcp2lwYQxW2fsFBRiDzXy1oqB8mRFGElTBPWfTdu8n5x4t6qalStO4DNyR4LWO&#10;Ujx3dWmfjBMVupg8OPNlHG89/4q7Pw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P1BE0f4BAADS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4DA9F8AD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76D155C" wp14:editId="5ED95199">
                          <wp:extent cx="3457575" cy="5229225"/>
                          <wp:effectExtent l="19050" t="0" r="9525" b="0"/>
                          <wp:docPr id="1912940959" name="図 1912940959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3EF5A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82144" behindDoc="0" locked="0" layoutInCell="0" allowOverlap="1" wp14:anchorId="34C29127" wp14:editId="27474B87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584165898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0E5631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04FD30F9" wp14:editId="004C7ECD">
                                <wp:extent cx="3457575" cy="5229225"/>
                                <wp:effectExtent l="19050" t="0" r="9525" b="0"/>
                                <wp:docPr id="426609823" name="図 42660982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C29127" id="_x0000_t202" coordsize="21600,21600" o:spt="202" path="m,l,21600r21600,l21600,xe">
              <v:stroke joinstyle="miter"/>
              <v:path gradientshapeok="t" o:connecttype="rect"/>
            </v:shapetype>
            <v:shape id="_x0000_s1603" type="#_x0000_t202" style="position:absolute;left:0;text-align:left;margin-left:-20.9pt;margin-top:-24.65pt;width:282.65pt;height:418.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1Zr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OvYYeBdQnUm5giTs+hPoE0L+JuzgVxV&#10;cPfrKFBx1n0ypN5ynabBhjFYZe8XFGAMNvPVioLyZUYYSVAF95xN272frHu0qJuWKk3zMnBHitc6&#10;avHc1aV/ck6U6OLyYM2Xcbz1/C/u/g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brdWa/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2F0E5631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04FD30F9" wp14:editId="004C7ECD">
                          <wp:extent cx="3457575" cy="5229225"/>
                          <wp:effectExtent l="19050" t="0" r="9525" b="0"/>
                          <wp:docPr id="426609823" name="図 42660982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B0E02E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84192" behindDoc="0" locked="0" layoutInCell="0" allowOverlap="1" wp14:anchorId="75294305" wp14:editId="4AFD13DF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584037524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E90D26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11A936BF" wp14:editId="23A600AD">
                                <wp:extent cx="3457575" cy="5229225"/>
                                <wp:effectExtent l="19050" t="0" r="9525" b="0"/>
                                <wp:docPr id="1602488526" name="図 1602488526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94305" id="_x0000_t202" coordsize="21600,21600" o:spt="202" path="m,l,21600r21600,l21600,xe">
              <v:stroke joinstyle="miter"/>
              <v:path gradientshapeok="t" o:connecttype="rect"/>
            </v:shapetype>
            <v:shape id="_x0000_s1604" type="#_x0000_t202" style="position:absolute;left:0;text-align:left;margin-left:-20.9pt;margin-top:-24.65pt;width:282.65pt;height:418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aOH/g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OuoQuBdQnUm5giTs+hPoE0L+JuzgVxV&#10;cPfrKFBx1n0ypN5ynabBhjFYZe8XFGAMNvPVioLyZUYYSVAF95xN272frHu0qJuWKk3zMnBHitc6&#10;avHc1aV/ck6U6OLyYM2Xcbz1/C/u/g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zvmjh/4BAADT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1DE90D26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11A936BF" wp14:editId="23A600AD">
                          <wp:extent cx="3457575" cy="5229225"/>
                          <wp:effectExtent l="19050" t="0" r="9525" b="0"/>
                          <wp:docPr id="1602488526" name="図 1602488526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E762BA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86240" behindDoc="0" locked="0" layoutInCell="0" allowOverlap="1" wp14:anchorId="69F031FE" wp14:editId="3EBAD143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080676982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E866DF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3274B30A" wp14:editId="4205498B">
                                <wp:extent cx="3457575" cy="5229225"/>
                                <wp:effectExtent l="19050" t="0" r="9525" b="0"/>
                                <wp:docPr id="1469845579" name="図 1469845579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031FE" id="_x0000_t202" coordsize="21600,21600" o:spt="202" path="m,l,21600r21600,l21600,xe">
              <v:stroke joinstyle="miter"/>
              <v:path gradientshapeok="t" o:connecttype="rect"/>
            </v:shapetype>
            <v:shape id="_x0000_s1605" type="#_x0000_t202" style="position:absolute;left:0;text-align:left;margin-left:-20.9pt;margin-top:-24.65pt;width:282.65pt;height:418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M1p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OtF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G8szWn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68E866DF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3274B30A" wp14:editId="4205498B">
                          <wp:extent cx="3457575" cy="5229225"/>
                          <wp:effectExtent l="19050" t="0" r="9525" b="0"/>
                          <wp:docPr id="1469845579" name="図 1469845579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89ECB0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88288" behindDoc="0" locked="0" layoutInCell="0" allowOverlap="1" wp14:anchorId="1FFAD813" wp14:editId="7540177B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418483799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FDB19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FE33B33" wp14:editId="2B630E56">
                                <wp:extent cx="3457575" cy="5229225"/>
                                <wp:effectExtent l="19050" t="0" r="9525" b="0"/>
                                <wp:docPr id="745721602" name="図 745721602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AD813" id="_x0000_t202" coordsize="21600,21600" o:spt="202" path="m,l,21600r21600,l21600,xe">
              <v:stroke joinstyle="miter"/>
              <v:path gradientshapeok="t" o:connecttype="rect"/>
            </v:shapetype>
            <v:shape id="_x0000_s1606" type="#_x0000_t202" style="position:absolute;left:0;text-align:left;margin-left:-20.9pt;margin-top:-24.65pt;width:282.65pt;height:418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jiF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Otl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M9iOIX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65DFDB19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FE33B33" wp14:editId="2B630E56">
                          <wp:extent cx="3457575" cy="5229225"/>
                          <wp:effectExtent l="19050" t="0" r="9525" b="0"/>
                          <wp:docPr id="745721602" name="図 745721602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EB8D0F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90336" behindDoc="0" locked="0" layoutInCell="0" allowOverlap="1" wp14:anchorId="36D1CDEF" wp14:editId="29D6143B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737958542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72AC50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1229C7EC" wp14:editId="67E75191">
                                <wp:extent cx="3457575" cy="5229225"/>
                                <wp:effectExtent l="19050" t="0" r="9525" b="0"/>
                                <wp:docPr id="1235909627" name="図 1235909627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D1CDEF" id="_x0000_t202" coordsize="21600,21600" o:spt="202" path="m,l,21600r21600,l21600,xe">
              <v:stroke joinstyle="miter"/>
              <v:path gradientshapeok="t" o:connecttype="rect"/>
            </v:shapetype>
            <v:shape id="_x0000_s1607" type="#_x0000_t202" style="position:absolute;left:0;text-align:left;margin-left:-20.9pt;margin-top:-24.65pt;width:282.65pt;height:418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Fu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OtV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GyBYW7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0E72AC50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1229C7EC" wp14:editId="67E75191">
                          <wp:extent cx="3457575" cy="5229225"/>
                          <wp:effectExtent l="19050" t="0" r="9525" b="0"/>
                          <wp:docPr id="1235909627" name="図 1235909627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3E61A0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92384" behindDoc="0" locked="0" layoutInCell="0" allowOverlap="1" wp14:anchorId="14D2DD13" wp14:editId="7877D9DF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800536624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9894F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303127A8" wp14:editId="68CB14CC">
                                <wp:extent cx="3457575" cy="5229225"/>
                                <wp:effectExtent l="19050" t="0" r="9525" b="0"/>
                                <wp:docPr id="1762661859" name="図 1762661859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D2DD13" id="_x0000_t202" coordsize="21600,21600" o:spt="202" path="m,l,21600r21600,l21600,xe">
              <v:stroke joinstyle="miter"/>
              <v:path gradientshapeok="t" o:connecttype="rect"/>
            </v:shapetype>
            <v:shape id="_x0000_s1608" type="#_x0000_t202" style="position:absolute;left:0;text-align:left;margin-left:-20.9pt;margin-top:-24.65pt;width:282.65pt;height:418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5SC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OssYATeJVRnYo4wOYv+BNq0gL85G8hV&#10;BXe/jgIVZ90nQ+ot12kabBiDVfZ+QQHGYDNfrSgoX2aEkQRVcM/ZtN37ybpHi7ppqdI0LwN3pHit&#10;oxbPXV36J+dEiS4uD9Z8Gcdbz//i7g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MzPlIL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73D9894F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303127A8" wp14:editId="68CB14CC">
                          <wp:extent cx="3457575" cy="5229225"/>
                          <wp:effectExtent l="19050" t="0" r="9525" b="0"/>
                          <wp:docPr id="1762661859" name="図 1762661859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BF9D51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94432" behindDoc="0" locked="0" layoutInCell="0" allowOverlap="1" wp14:anchorId="28EE3427" wp14:editId="5553849F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731942560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C5B74A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1E9BBDC" wp14:editId="0ED8DA64">
                                <wp:extent cx="3457575" cy="5229225"/>
                                <wp:effectExtent l="19050" t="0" r="9525" b="0"/>
                                <wp:docPr id="220465693" name="図 22046569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EE3427" id="_x0000_t202" coordsize="21600,21600" o:spt="202" path="m,l,21600r21600,l21600,xe">
              <v:stroke joinstyle="miter"/>
              <v:path gradientshapeok="t" o:connecttype="rect"/>
            </v:shapetype>
            <v:shape id="_x0000_s1609" type="#_x0000_t202" style="position:absolute;left:0;text-align:left;margin-left:-20.9pt;margin-top:-24.65pt;width:282.65pt;height:418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vps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Ot1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G0a+mz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67C5B74A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1E9BBDC" wp14:editId="0ED8DA64">
                          <wp:extent cx="3457575" cy="5229225"/>
                          <wp:effectExtent l="19050" t="0" r="9525" b="0"/>
                          <wp:docPr id="220465693" name="図 22046569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A4C376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96480" behindDoc="0" locked="0" layoutInCell="0" allowOverlap="1" wp14:anchorId="0013BA68" wp14:editId="0FE2D7D0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401715261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BDC840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303EDE49" wp14:editId="76E25395">
                                <wp:extent cx="3457575" cy="5229225"/>
                                <wp:effectExtent l="19050" t="0" r="9525" b="0"/>
                                <wp:docPr id="1966171316" name="図 1966171316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13BA68" id="_x0000_t202" coordsize="21600,21600" o:spt="202" path="m,l,21600r21600,l21600,xe">
              <v:stroke joinstyle="miter"/>
              <v:path gradientshapeok="t" o:connecttype="rect"/>
            </v:shapetype>
            <v:shape id="_x0000_s1610" type="#_x0000_t202" style="position:absolute;left:0;text-align:left;margin-left:-20.9pt;margin-top:-24.65pt;width:282.65pt;height:418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+A/wEAANM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BV9fBYzAu4TqiZgjTM6iP4E2LeBvzgZy&#10;VcHdr6NAxVn32ZB6y3WaBhvGYJVdLSjAGGzmqxUF5euMMJKgCu45m7Z7P1n3aFE3LVWa5mXglhSv&#10;ddTipatz/+ScKNHZ5cGar+N46+Vf3P0B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M1UD4D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7EBDC840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303EDE49" wp14:editId="76E25395">
                          <wp:extent cx="3457575" cy="5229225"/>
                          <wp:effectExtent l="19050" t="0" r="9525" b="0"/>
                          <wp:docPr id="1966171316" name="図 1966171316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6DBAD7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798528" behindDoc="0" locked="0" layoutInCell="0" allowOverlap="1" wp14:anchorId="0C7E0A9A" wp14:editId="5A697461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8907414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BD5302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63AD7CC1" wp14:editId="1197DB3F">
                                <wp:extent cx="3457575" cy="5229225"/>
                                <wp:effectExtent l="19050" t="0" r="9525" b="0"/>
                                <wp:docPr id="1069123628" name="図 1069123628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7E0A9A" id="_x0000_t202" coordsize="21600,21600" o:spt="202" path="m,l,21600r21600,l21600,xe">
              <v:stroke joinstyle="miter"/>
              <v:path gradientshapeok="t" o:connecttype="rect"/>
            </v:shapetype>
            <v:shape id="_x0000_s1611" type="#_x0000_t202" style="position:absolute;left:0;text-align:left;margin-left:-20.9pt;margin-top:-24.65pt;width:282.65pt;height:418.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GrbOGH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24BD5302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63AD7CC1" wp14:editId="1197DB3F">
                          <wp:extent cx="3457575" cy="5229225"/>
                          <wp:effectExtent l="19050" t="0" r="9525" b="0"/>
                          <wp:docPr id="1069123628" name="図 1069123628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3175EA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800576" behindDoc="0" locked="0" layoutInCell="0" allowOverlap="1" wp14:anchorId="1AA28AFF" wp14:editId="68BB0D29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056052678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2CE8D6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09C2BF48" wp14:editId="0F30D3E6">
                                <wp:extent cx="3457575" cy="5229225"/>
                                <wp:effectExtent l="19050" t="0" r="9525" b="0"/>
                                <wp:docPr id="294713104" name="図 294713104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A28AFF" id="_x0000_t202" coordsize="21600,21600" o:spt="202" path="m,l,21600r21600,l21600,xe">
              <v:stroke joinstyle="miter"/>
              <v:path gradientshapeok="t" o:connecttype="rect"/>
            </v:shapetype>
            <v:shape id="_x0000_s1612" type="#_x0000_t202" style="position:absolute;left:0;text-align:left;margin-left:-20.9pt;margin-top:-24.65pt;width:282.65pt;height:418.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2N/wEAANM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OtNwAi8S6jOxBxhchb9CbRpAX9zNpCr&#10;Cu5+HQUqzrpPhtRbrtM02DAGq+z9ggKMwWa+WlFQvswIIwmq4J6zabv3k3WPFnXTUqVpXgbuSPFa&#10;Ry2eu7r0T86JEl1cHqz5Mo63nv/F3R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MqVzY3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6E2CE8D6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09C2BF48" wp14:editId="0F30D3E6">
                          <wp:extent cx="3457575" cy="5229225"/>
                          <wp:effectExtent l="19050" t="0" r="9525" b="0"/>
                          <wp:docPr id="294713104" name="図 294713104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EED75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4ABEF549" wp14:editId="1AD4C1B2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25616350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D89E7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21C38FE" wp14:editId="1FC33D05">
                                <wp:extent cx="3457575" cy="5229225"/>
                                <wp:effectExtent l="19050" t="0" r="9525" b="0"/>
                                <wp:docPr id="40312881" name="図 40312881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BEF549" id="_x0000_t202" coordsize="21600,21600" o:spt="202" path="m,l,21600r21600,l21600,xe">
              <v:stroke joinstyle="miter"/>
              <v:path gradientshapeok="t" o:connecttype="rect"/>
            </v:shapetype>
            <v:shape id="_x0000_s1550" type="#_x0000_t202" style="position:absolute;left:0;text-align:left;margin-left:-20.9pt;margin-top:-24.65pt;width:282.65pt;height:418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rE9/gEAANI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Bb8KEIF2CdUTEUeYjEU/Am1awN+cDWSq&#10;grtfR4GKs+6zIfGW6zQNLozBKrtaUIAx2MxXKwrK1xlhJEEV3HM2bfd+cu7Rom5aqjSNy8AtCV7r&#10;KMVLV+f2yThRobPJgzNfx/HWy6+4+wM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nx6xPf4BAADS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395D89E7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21C38FE" wp14:editId="1FC33D05">
                          <wp:extent cx="3457575" cy="5229225"/>
                          <wp:effectExtent l="19050" t="0" r="9525" b="0"/>
                          <wp:docPr id="40312881" name="図 40312881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F1BC3B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802624" behindDoc="0" locked="0" layoutInCell="0" allowOverlap="1" wp14:anchorId="6AF4C465" wp14:editId="4B1F431D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498623622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C921B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F3DCE82" wp14:editId="612834A8">
                                <wp:extent cx="3457575" cy="5229225"/>
                                <wp:effectExtent l="19050" t="0" r="9525" b="0"/>
                                <wp:docPr id="1675180110" name="図 1675180110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F4C465" id="_x0000_t202" coordsize="21600,21600" o:spt="202" path="m,l,21600r21600,l21600,xe">
              <v:stroke joinstyle="miter"/>
              <v:path gradientshapeok="t" o:connecttype="rect"/>
            </v:shapetype>
            <v:shape id="_x0000_s1613" type="#_x0000_t202" style="position:absolute;left:0;text-align:left;margin-left:-20.9pt;margin-top:-24.65pt;width:282.65pt;height:418.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Wy9/wEAANM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Bb+KHQbeJVRPxBxhchb9CbRpAX9zNpCr&#10;Cu5+HQUqzrrPhtRbrtM02DAGq+xqQQHGYDNfrSgoX2eEkQRVcM/ZtN37ybpHi7ppqdI0LwO3pHit&#10;oxYvXZ37J+dEic4uD9Z8HcdbL//i7g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MjhbL3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6AFC921B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F3DCE82" wp14:editId="612834A8">
                          <wp:extent cx="3457575" cy="5229225"/>
                          <wp:effectExtent l="19050" t="0" r="9525" b="0"/>
                          <wp:docPr id="1675180110" name="図 1675180110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64944C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804672" behindDoc="0" locked="0" layoutInCell="0" allowOverlap="1" wp14:anchorId="095E8315" wp14:editId="09D7846A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118936884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1A05B3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5E78EC4B" wp14:editId="600DDC3A">
                                <wp:extent cx="3457575" cy="5229225"/>
                                <wp:effectExtent l="19050" t="0" r="9525" b="0"/>
                                <wp:docPr id="558470205" name="図 558470205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E8315" id="_x0000_t202" coordsize="21600,21600" o:spt="202" path="m,l,21600r21600,l21600,xe">
              <v:stroke joinstyle="miter"/>
              <v:path gradientshapeok="t" o:connecttype="rect"/>
            </v:shapetype>
            <v:shape id="_x0000_s1614" type="#_x0000_t202" style="position:absolute;left:0;text-align:left;margin-left:-20.9pt;margin-top:-24.65pt;width:282.65pt;height:418.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5lR/wEAANM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Bb+KKgTeJVRPxBxhchb9CbRpAX9zNpCr&#10;Cu5+HQUqzrrPhtRbrtM02DAGq+xqQQHGYDNfrSgoX2eEkQRVcM/ZtN37ybpHi7ppqdI0LwO3pHit&#10;oxYvXZ37J+dEic4uD9Z8HcdbL//i7g8A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GivmVH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5B1A05B3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5E78EC4B" wp14:editId="600DDC3A">
                          <wp:extent cx="3457575" cy="5229225"/>
                          <wp:effectExtent l="19050" t="0" r="9525" b="0"/>
                          <wp:docPr id="558470205" name="図 558470205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CC91C4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806720" behindDoc="0" locked="0" layoutInCell="0" allowOverlap="1" wp14:anchorId="2BFF8A6F" wp14:editId="056E9972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571238050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AE6EC4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0EC674E4" wp14:editId="6E7EFDCE">
                                <wp:extent cx="3457575" cy="5229225"/>
                                <wp:effectExtent l="19050" t="0" r="9525" b="0"/>
                                <wp:docPr id="256105494" name="図 256105494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FF8A6F" id="_x0000_t202" coordsize="21600,21600" o:spt="202" path="m,l,21600r21600,l21600,xe">
              <v:stroke joinstyle="miter"/>
              <v:path gradientshapeok="t" o:connecttype="rect"/>
            </v:shapetype>
            <v:shape id="_x0000_s1615" type="#_x0000_t202" style="position:absolute;left:0;text-align:left;margin-left:-20.9pt;margin-top:-24.65pt;width:282.65pt;height:418.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e//wEAANM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Bb9aBIzAu4TqiZgjTM6iP4E2LeBvzgZy&#10;VcHdr6NAxVn32ZB6y3WaBhvGYJVdLSjAGGzmqxUF5euMMJKgCu45m7Z7P1n3aFE3LVWa5mXglhSv&#10;ddTipatz/+ScKNHZ5cGar+N46+Vf3P0B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Ml697/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55AE6EC4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0EC674E4" wp14:editId="6E7EFDCE">
                          <wp:extent cx="3457575" cy="5229225"/>
                          <wp:effectExtent l="19050" t="0" r="9525" b="0"/>
                          <wp:docPr id="256105494" name="図 256105494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809CF2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808768" behindDoc="0" locked="0" layoutInCell="0" allowOverlap="1" wp14:anchorId="7F016B13" wp14:editId="7475AEBC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976427679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643AE3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18DBC3C5" wp14:editId="41F220D4">
                                <wp:extent cx="3457575" cy="5229225"/>
                                <wp:effectExtent l="19050" t="0" r="9525" b="0"/>
                                <wp:docPr id="1505254993" name="図 150525499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016B13" id="_x0000_t202" coordsize="21600,21600" o:spt="202" path="m,l,21600r21600,l21600,xe">
              <v:stroke joinstyle="miter"/>
              <v:path gradientshapeok="t" o:connecttype="rect"/>
            </v:shapetype>
            <v:shape id="_x0000_s1616" type="#_x0000_t202" style="position:absolute;left:0;text-align:left;margin-left:-20.9pt;margin-top:-24.65pt;width:282.65pt;height:418.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AJT/wEAANM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Bb9aBozAu4TqiZgjTM6iP4E2LeBvzgZy&#10;VcHdr6NAxVn32ZB6y3WaBhvGYJVdLSjAGGzmqxUF5euMMJKgCu45m7Z7P1n3aFE3LVWa5mXglhSv&#10;ddTipatz/+ScKNHZ5cGar+N46+Vf3P0B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Gk0AlP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5E643AE3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18DBC3C5" wp14:editId="41F220D4">
                          <wp:extent cx="3457575" cy="5229225"/>
                          <wp:effectExtent l="19050" t="0" r="9525" b="0"/>
                          <wp:docPr id="1505254993" name="図 150525499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2ED52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810816" behindDoc="0" locked="0" layoutInCell="0" allowOverlap="1" wp14:anchorId="61BD65CB" wp14:editId="39F7148F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727185443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A9F78D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00E22AB4" wp14:editId="7F8CEC04">
                                <wp:extent cx="3457575" cy="5229225"/>
                                <wp:effectExtent l="19050" t="0" r="9525" b="0"/>
                                <wp:docPr id="1633212778" name="図 1633212778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BD65CB" id="_x0000_t202" coordsize="21600,21600" o:spt="202" path="m,l,21600r21600,l21600,xe">
              <v:stroke joinstyle="miter"/>
              <v:path gradientshapeok="t" o:connecttype="rect"/>
            </v:shapetype>
            <v:shape id="_x0000_s1617" type="#_x0000_t202" style="position:absolute;left:0;text-align:left;margin-left:-20.9pt;margin-top:-24.65pt;width:282.65pt;height:418.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" o:allowincell="f" stroked="f">
              <v:textbox inset="1mm">
                <w:txbxContent>
                  <w:p w14:paraId="56A9F78D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00E22AB4" wp14:editId="7F8CEC04">
                          <wp:extent cx="3457575" cy="5229225"/>
                          <wp:effectExtent l="19050" t="0" r="9525" b="0"/>
                          <wp:docPr id="1633212778" name="図 1633212778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B3F608" w14:textId="77777777" w:rsidR="00303DED" w:rsidRDefault="00303DED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6DC766F" wp14:editId="62B85AE9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61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049D5" w14:textId="77777777" w:rsidR="00303DED" w:rsidRDefault="00303DED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0B27232B" wp14:editId="777CD6EC">
                                <wp:extent cx="3457575" cy="5229225"/>
                                <wp:effectExtent l="19050" t="0" r="9525" b="0"/>
                                <wp:docPr id="3" name="図 3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C766F" id="_x0000_t202" coordsize="21600,21600" o:spt="202" path="m,l,21600r21600,l21600,xe">
              <v:stroke joinstyle="miter"/>
              <v:path gradientshapeok="t" o:connecttype="rect"/>
            </v:shapetype>
            <v:shape id="_x0000_s1618" type="#_x0000_t202" style="position:absolute;left:0;text-align:left;margin-left:-20.9pt;margin-top:-24.65pt;width:282.65pt;height:418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" o:allowincell="f" stroked="f">
              <v:textbox inset="1mm">
                <w:txbxContent>
                  <w:p w14:paraId="3C0049D5" w14:textId="77777777" w:rsidR="00303DED" w:rsidRDefault="00303DED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0B27232B" wp14:editId="777CD6EC">
                          <wp:extent cx="3457575" cy="5229225"/>
                          <wp:effectExtent l="19050" t="0" r="9525" b="0"/>
                          <wp:docPr id="3" name="図 3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EA42C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6F178AC6" wp14:editId="7533C836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188051145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D4A88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2008AD01" wp14:editId="07E1BE15">
                                <wp:extent cx="3457575" cy="5229225"/>
                                <wp:effectExtent l="19050" t="0" r="9525" b="0"/>
                                <wp:docPr id="1702629767" name="図 1702629767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178AC6" id="_x0000_t202" coordsize="21600,21600" o:spt="202" path="m,l,21600r21600,l21600,xe">
              <v:stroke joinstyle="miter"/>
              <v:path gradientshapeok="t" o:connecttype="rect"/>
            </v:shapetype>
            <v:shape id="_x0000_s1551" type="#_x0000_t202" style="position:absolute;left:0;text-align:left;margin-left:-20.9pt;margin-top:-24.65pt;width:282.65pt;height:418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OJGG3P4BAADS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545D4A88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2008AD01" wp14:editId="07E1BE15">
                          <wp:extent cx="3457575" cy="5229225"/>
                          <wp:effectExtent l="19050" t="0" r="9525" b="0"/>
                          <wp:docPr id="1702629767" name="図 1702629767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915B4" w14:textId="77777777" w:rsidR="00ED06BF" w:rsidRDefault="00ED06BF">
    <w:pPr>
      <w:pStyle w:val="ac"/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77696" behindDoc="0" locked="0" layoutInCell="0" allowOverlap="1" wp14:anchorId="5E94AA3D" wp14:editId="0853D249">
              <wp:simplePos x="0" y="0"/>
              <wp:positionH relativeFrom="margin">
                <wp:posOffset>-265430</wp:posOffset>
              </wp:positionH>
              <wp:positionV relativeFrom="margin">
                <wp:posOffset>-313055</wp:posOffset>
              </wp:positionV>
              <wp:extent cx="3589655" cy="5314950"/>
              <wp:effectExtent l="1270" t="1270" r="0" b="0"/>
              <wp:wrapNone/>
              <wp:docPr id="212558464" name="テキスト ボック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9655" cy="5314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3C1207" w14:textId="77777777" w:rsidR="00ED06BF" w:rsidRDefault="00ED06BF">
                          <w:r>
                            <w:rPr>
                              <w:noProof/>
                              <w:vanish/>
                            </w:rPr>
                            <w:drawing>
                              <wp:inline distT="0" distB="0" distL="0" distR="0" wp14:anchorId="7A45E060" wp14:editId="65BDBE48">
                                <wp:extent cx="3457575" cy="5229225"/>
                                <wp:effectExtent l="19050" t="0" r="9525" b="0"/>
                                <wp:docPr id="2000989665" name="図 2000989665" descr="TemplatePicture\Formal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TemplatePicture\Formal.BMP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57575" cy="5229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94AA3D" id="_x0000_t202" coordsize="21600,21600" o:spt="202" path="m,l,21600r21600,l21600,xe">
              <v:stroke joinstyle="miter"/>
              <v:path gradientshapeok="t" o:connecttype="rect"/>
            </v:shapetype>
            <v:shape id="_x0000_s1552" type="#_x0000_t202" style="position:absolute;left:0;text-align:left;margin-left:-20.9pt;margin-top:-24.65pt;width:282.65pt;height:418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" o:allowincell="f" stroked="f">
              <v:textbox inset="1mm">
                <w:txbxContent>
                  <w:p w14:paraId="373C1207" w14:textId="77777777" w:rsidR="00ED06BF" w:rsidRDefault="00ED06BF">
                    <w:r>
                      <w:rPr>
                        <w:noProof/>
                        <w:vanish/>
                      </w:rPr>
                      <w:drawing>
                        <wp:inline distT="0" distB="0" distL="0" distR="0" wp14:anchorId="7A45E060" wp14:editId="65BDBE48">
                          <wp:extent cx="3457575" cy="5229225"/>
                          <wp:effectExtent l="19050" t="0" r="9525" b="0"/>
                          <wp:docPr id="2000989665" name="図 2000989665" descr="TemplatePicture\Formal.BMP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TemplatePicture\Formal.BMP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457575" cy="5229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fullPage" w:percent="103"/>
  <w:bordersDoNotSurroundHeader/>
  <w:bordersDoNotSurroundFooter/>
  <w:proofState w:spelling="clean" w:grammar="dirty"/>
  <w:formsDesign/>
  <w:attachedTemplate r:id="rId1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DED"/>
    <w:rsid w:val="000C59FB"/>
    <w:rsid w:val="00303DED"/>
    <w:rsid w:val="00577FAB"/>
    <w:rsid w:val="006F2073"/>
    <w:rsid w:val="007D7531"/>
    <w:rsid w:val="00A67761"/>
    <w:rsid w:val="00AB72A0"/>
    <w:rsid w:val="00CA530A"/>
    <w:rsid w:val="00DC7F1A"/>
    <w:rsid w:val="00ED06BF"/>
    <w:rsid w:val="00F14008"/>
    <w:rsid w:val="00F4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70452E0"/>
  <w15:chartTrackingRefBased/>
  <w15:docId w15:val="{4457DAEC-7D16-4392-A664-2EE6DBED1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DED"/>
    <w:pPr>
      <w:widowControl w:val="0"/>
      <w:jc w:val="both"/>
    </w:pPr>
    <w:rPr>
      <w:rFonts w:ascii="ＭＳ 明朝" w:eastAsia="ＭＳ 明朝" w:hAnsi="ＭＳ 明朝" w:cs="Times New Roma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03D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3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3D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3D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3DED"/>
    <w:pPr>
      <w:keepNext/>
      <w:keepLines/>
      <w:spacing w:before="80" w:after="4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3DED"/>
    <w:pPr>
      <w:keepNext/>
      <w:keepLines/>
      <w:spacing w:before="80" w:after="4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3DED"/>
    <w:pPr>
      <w:keepNext/>
      <w:keepLines/>
      <w:spacing w:before="80" w:after="4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3DED"/>
    <w:pPr>
      <w:keepNext/>
      <w:keepLines/>
      <w:spacing w:before="80" w:after="4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3DED"/>
    <w:pPr>
      <w:keepNext/>
      <w:keepLines/>
      <w:spacing w:before="80" w:after="4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303D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303D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303D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303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303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303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303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303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303D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303D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303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3DE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303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03D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303DE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03DED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303DED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303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303DED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303DED"/>
    <w:rPr>
      <w:b/>
      <w:bCs/>
      <w:smallCaps/>
      <w:color w:val="0F4761" w:themeColor="accent1" w:themeShade="BF"/>
      <w:spacing w:val="5"/>
    </w:rPr>
  </w:style>
  <w:style w:type="paragraph" w:customStyle="1" w:styleId="R">
    <w:name w:val="R会社"/>
    <w:basedOn w:val="a"/>
    <w:rsid w:val="00303DED"/>
    <w:pPr>
      <w:adjustRightInd w:val="0"/>
      <w:snapToGrid w:val="0"/>
      <w:ind w:left="113" w:right="113"/>
      <w:jc w:val="left"/>
    </w:pPr>
    <w:rPr>
      <w:sz w:val="22"/>
      <w:szCs w:val="20"/>
      <w:lang w:bidi="he-IL"/>
    </w:rPr>
  </w:style>
  <w:style w:type="paragraph" w:customStyle="1" w:styleId="RNH">
    <w:name w:val="R会社_NH"/>
    <w:basedOn w:val="R"/>
    <w:rsid w:val="00303DED"/>
    <w:pPr>
      <w:ind w:left="0"/>
    </w:pPr>
    <w:rPr>
      <w:noProof/>
    </w:rPr>
  </w:style>
  <w:style w:type="paragraph" w:customStyle="1" w:styleId="R0">
    <w:name w:val="R氏名"/>
    <w:basedOn w:val="a"/>
    <w:rsid w:val="00303DED"/>
    <w:pPr>
      <w:adjustRightInd w:val="0"/>
      <w:snapToGrid w:val="0"/>
      <w:jc w:val="distribute"/>
    </w:pPr>
    <w:rPr>
      <w:sz w:val="44"/>
      <w:szCs w:val="20"/>
      <w:lang w:bidi="he-IL"/>
    </w:rPr>
  </w:style>
  <w:style w:type="paragraph" w:customStyle="1" w:styleId="RNH0">
    <w:name w:val="R氏名_NH"/>
    <w:basedOn w:val="R0"/>
    <w:rsid w:val="00303DED"/>
    <w:rPr>
      <w:noProof/>
    </w:rPr>
  </w:style>
  <w:style w:type="paragraph" w:customStyle="1" w:styleId="R1">
    <w:name w:val="R住所_1"/>
    <w:basedOn w:val="a"/>
    <w:rsid w:val="00303DED"/>
    <w:pPr>
      <w:adjustRightInd w:val="0"/>
      <w:snapToGrid w:val="0"/>
      <w:ind w:left="113" w:right="113"/>
      <w:jc w:val="left"/>
    </w:pPr>
    <w:rPr>
      <w:szCs w:val="20"/>
      <w:lang w:bidi="he-IL"/>
    </w:rPr>
  </w:style>
  <w:style w:type="paragraph" w:customStyle="1" w:styleId="R1NH">
    <w:name w:val="R住所_1_NH"/>
    <w:basedOn w:val="R1"/>
    <w:rsid w:val="00303DED"/>
    <w:pPr>
      <w:ind w:left="0"/>
    </w:pPr>
    <w:rPr>
      <w:noProof/>
    </w:rPr>
  </w:style>
  <w:style w:type="paragraph" w:customStyle="1" w:styleId="R2">
    <w:name w:val="R住所_2"/>
    <w:basedOn w:val="a"/>
    <w:rsid w:val="00303DED"/>
    <w:pPr>
      <w:adjustRightInd w:val="0"/>
      <w:snapToGrid w:val="0"/>
      <w:ind w:left="113" w:right="113"/>
      <w:jc w:val="right"/>
    </w:pPr>
    <w:rPr>
      <w:szCs w:val="20"/>
      <w:lang w:bidi="he-IL"/>
    </w:rPr>
  </w:style>
  <w:style w:type="paragraph" w:customStyle="1" w:styleId="R2NH">
    <w:name w:val="R住所_2_NH"/>
    <w:basedOn w:val="R2"/>
    <w:rsid w:val="00303DED"/>
    <w:pPr>
      <w:ind w:left="0"/>
    </w:pPr>
    <w:rPr>
      <w:noProof/>
    </w:rPr>
  </w:style>
  <w:style w:type="paragraph" w:customStyle="1" w:styleId="R3">
    <w:name w:val="R部署"/>
    <w:basedOn w:val="a"/>
    <w:rsid w:val="00303DED"/>
    <w:pPr>
      <w:adjustRightInd w:val="0"/>
      <w:snapToGrid w:val="0"/>
      <w:ind w:left="113" w:right="113"/>
      <w:jc w:val="center"/>
    </w:pPr>
    <w:rPr>
      <w:sz w:val="20"/>
      <w:szCs w:val="20"/>
      <w:lang w:bidi="he-IL"/>
    </w:rPr>
  </w:style>
  <w:style w:type="paragraph" w:customStyle="1" w:styleId="RNH1">
    <w:name w:val="R部署_NH"/>
    <w:basedOn w:val="R3"/>
    <w:rsid w:val="00303DED"/>
    <w:pPr>
      <w:ind w:left="0"/>
    </w:pPr>
    <w:rPr>
      <w:noProof/>
    </w:rPr>
  </w:style>
  <w:style w:type="paragraph" w:customStyle="1" w:styleId="RA">
    <w:name w:val="R郵便番号A"/>
    <w:basedOn w:val="a"/>
    <w:rsid w:val="00303DED"/>
    <w:pPr>
      <w:adjustRightInd w:val="0"/>
      <w:snapToGrid w:val="0"/>
      <w:spacing w:before="10"/>
      <w:ind w:leftChars="-5" w:left="-5" w:right="-3391"/>
      <w:jc w:val="left"/>
    </w:pPr>
    <w:rPr>
      <w:rFonts w:ascii="ＭＳ ゴシック" w:eastAsia="ＭＳ ゴシック" w:hAnsi="OCRB"/>
      <w:spacing w:val="134"/>
      <w:kern w:val="0"/>
      <w:sz w:val="44"/>
      <w:szCs w:val="20"/>
      <w:lang w:bidi="he-IL"/>
    </w:rPr>
  </w:style>
  <w:style w:type="paragraph" w:customStyle="1" w:styleId="RB">
    <w:name w:val="R郵便番号B"/>
    <w:basedOn w:val="a"/>
    <w:rsid w:val="00303DED"/>
    <w:pPr>
      <w:wordWrap w:val="0"/>
      <w:adjustRightInd w:val="0"/>
      <w:snapToGrid w:val="0"/>
      <w:spacing w:before="10"/>
      <w:ind w:left="-5279" w:rightChars="-80" w:right="-80"/>
      <w:jc w:val="right"/>
    </w:pPr>
    <w:rPr>
      <w:rFonts w:ascii="ＭＳ ゴシック" w:eastAsia="ＭＳ ゴシック" w:hAnsi="OCRB"/>
      <w:snapToGrid w:val="0"/>
      <w:spacing w:val="120"/>
      <w:kern w:val="0"/>
      <w:sz w:val="44"/>
      <w:szCs w:val="20"/>
      <w:lang w:bidi="he-IL"/>
    </w:rPr>
  </w:style>
  <w:style w:type="paragraph" w:customStyle="1" w:styleId="S">
    <w:name w:val="S会社"/>
    <w:basedOn w:val="a"/>
    <w:rsid w:val="00303DED"/>
    <w:pPr>
      <w:adjustRightInd w:val="0"/>
      <w:snapToGrid w:val="0"/>
      <w:spacing w:line="160" w:lineRule="atLeast"/>
      <w:ind w:left="113" w:right="113"/>
      <w:jc w:val="left"/>
    </w:pPr>
    <w:rPr>
      <w:w w:val="110"/>
      <w:sz w:val="14"/>
      <w:szCs w:val="20"/>
      <w:lang w:bidi="he-IL"/>
    </w:rPr>
  </w:style>
  <w:style w:type="paragraph" w:customStyle="1" w:styleId="S0">
    <w:name w:val="S氏名"/>
    <w:basedOn w:val="a"/>
    <w:rsid w:val="00303DED"/>
    <w:pPr>
      <w:adjustRightInd w:val="0"/>
      <w:snapToGrid w:val="0"/>
      <w:ind w:left="113" w:right="113"/>
      <w:jc w:val="distribute"/>
    </w:pPr>
    <w:rPr>
      <w:w w:val="110"/>
      <w:sz w:val="24"/>
      <w:szCs w:val="20"/>
      <w:lang w:bidi="he-IL"/>
    </w:rPr>
  </w:style>
  <w:style w:type="paragraph" w:customStyle="1" w:styleId="S1">
    <w:name w:val="S住所_1"/>
    <w:basedOn w:val="a"/>
    <w:rsid w:val="00303DED"/>
    <w:pPr>
      <w:adjustRightInd w:val="0"/>
      <w:snapToGrid w:val="0"/>
      <w:ind w:left="113" w:right="113"/>
      <w:jc w:val="left"/>
    </w:pPr>
    <w:rPr>
      <w:snapToGrid w:val="0"/>
      <w:sz w:val="18"/>
      <w:szCs w:val="20"/>
      <w:lang w:bidi="he-IL"/>
    </w:rPr>
  </w:style>
  <w:style w:type="paragraph" w:customStyle="1" w:styleId="S2">
    <w:name w:val="S住所_2"/>
    <w:basedOn w:val="a"/>
    <w:rsid w:val="00303DED"/>
    <w:pPr>
      <w:adjustRightInd w:val="0"/>
      <w:snapToGrid w:val="0"/>
      <w:ind w:left="113" w:right="113"/>
      <w:jc w:val="right"/>
    </w:pPr>
    <w:rPr>
      <w:w w:val="110"/>
      <w:sz w:val="18"/>
      <w:szCs w:val="20"/>
      <w:lang w:bidi="he-IL"/>
    </w:rPr>
  </w:style>
  <w:style w:type="paragraph" w:customStyle="1" w:styleId="S3">
    <w:name w:val="S電話番号"/>
    <w:basedOn w:val="a"/>
    <w:rsid w:val="00303DED"/>
    <w:pPr>
      <w:adjustRightInd w:val="0"/>
      <w:snapToGrid w:val="0"/>
      <w:spacing w:line="140" w:lineRule="exact"/>
      <w:ind w:left="113" w:right="113"/>
      <w:jc w:val="right"/>
    </w:pPr>
    <w:rPr>
      <w:sz w:val="14"/>
      <w:szCs w:val="20"/>
      <w:lang w:bidi="he-IL"/>
    </w:rPr>
  </w:style>
  <w:style w:type="paragraph" w:customStyle="1" w:styleId="S4">
    <w:name w:val="S部署"/>
    <w:basedOn w:val="a"/>
    <w:rsid w:val="00303DED"/>
    <w:pPr>
      <w:adjustRightInd w:val="0"/>
      <w:snapToGrid w:val="0"/>
      <w:spacing w:line="160" w:lineRule="exact"/>
      <w:ind w:left="113" w:right="113"/>
      <w:jc w:val="center"/>
    </w:pPr>
    <w:rPr>
      <w:w w:val="110"/>
      <w:sz w:val="14"/>
      <w:szCs w:val="20"/>
      <w:lang w:bidi="he-IL"/>
    </w:rPr>
  </w:style>
  <w:style w:type="paragraph" w:customStyle="1" w:styleId="SA">
    <w:name w:val="S郵便番号A"/>
    <w:basedOn w:val="a"/>
    <w:rsid w:val="00303DED"/>
    <w:pPr>
      <w:adjustRightInd w:val="0"/>
      <w:snapToGrid w:val="0"/>
      <w:ind w:left="-510" w:right="-1440" w:firstLine="420"/>
      <w:jc w:val="left"/>
    </w:pPr>
    <w:rPr>
      <w:rFonts w:ascii="ＭＳ ゴシック" w:eastAsia="ＭＳ ゴシック" w:hAnsi="OCRB"/>
      <w:spacing w:val="46"/>
      <w:sz w:val="30"/>
      <w:szCs w:val="20"/>
      <w:lang w:bidi="he-IL"/>
    </w:rPr>
  </w:style>
  <w:style w:type="paragraph" w:customStyle="1" w:styleId="SB">
    <w:name w:val="S郵便番号B"/>
    <w:basedOn w:val="a"/>
    <w:rsid w:val="00303DED"/>
    <w:pPr>
      <w:wordWrap w:val="0"/>
      <w:adjustRightInd w:val="0"/>
      <w:snapToGrid w:val="0"/>
      <w:ind w:left="-420" w:rightChars="-50" w:right="-50" w:hanging="646"/>
      <w:jc w:val="right"/>
    </w:pPr>
    <w:rPr>
      <w:rFonts w:ascii="ＭＳ ゴシック" w:eastAsia="ＭＳ ゴシック" w:hAnsi="OCRB"/>
      <w:spacing w:val="46"/>
      <w:sz w:val="30"/>
      <w:szCs w:val="20"/>
      <w:lang w:bidi="he-IL"/>
    </w:rPr>
  </w:style>
  <w:style w:type="paragraph" w:customStyle="1" w:styleId="SC">
    <w:name w:val="S郵便番号C"/>
    <w:basedOn w:val="a"/>
    <w:rsid w:val="00303DED"/>
    <w:pPr>
      <w:adjustRightInd w:val="0"/>
      <w:snapToGrid w:val="0"/>
      <w:ind w:left="-91" w:right="57"/>
      <w:jc w:val="right"/>
    </w:pPr>
    <w:rPr>
      <w:rFonts w:ascii="ＭＳ ゴシック" w:eastAsia="ＭＳ ゴシック" w:hAnsi="OCRB"/>
      <w:szCs w:val="20"/>
      <w:lang w:bidi="he-IL"/>
    </w:rPr>
  </w:style>
  <w:style w:type="paragraph" w:styleId="aa">
    <w:name w:val="Balloon Text"/>
    <w:basedOn w:val="a"/>
    <w:link w:val="ab"/>
    <w:semiHidden/>
    <w:rsid w:val="00303DED"/>
    <w:rPr>
      <w:rFonts w:ascii="Arial" w:eastAsia="ＭＳ ゴシック" w:hAnsi="Arial"/>
      <w:sz w:val="18"/>
      <w:szCs w:val="18"/>
    </w:rPr>
  </w:style>
  <w:style w:type="character" w:customStyle="1" w:styleId="ab">
    <w:name w:val="吹き出し (文字)"/>
    <w:basedOn w:val="a0"/>
    <w:link w:val="aa"/>
    <w:semiHidden/>
    <w:rsid w:val="00303DED"/>
    <w:rPr>
      <w:rFonts w:ascii="Arial" w:eastAsia="ＭＳ ゴシック" w:hAnsi="Arial" w:cs="Times New Roman"/>
      <w:sz w:val="18"/>
      <w:szCs w:val="18"/>
      <w14:ligatures w14:val="none"/>
    </w:rPr>
  </w:style>
  <w:style w:type="paragraph" w:styleId="ac">
    <w:name w:val="header"/>
    <w:basedOn w:val="a"/>
    <w:link w:val="ad"/>
    <w:rsid w:val="00303DED"/>
    <w:pPr>
      <w:tabs>
        <w:tab w:val="center" w:pos="4252"/>
        <w:tab w:val="right" w:pos="8504"/>
      </w:tabs>
      <w:snapToGrid w:val="0"/>
    </w:pPr>
  </w:style>
  <w:style w:type="character" w:customStyle="1" w:styleId="ad">
    <w:name w:val="ヘッダー (文字)"/>
    <w:basedOn w:val="a0"/>
    <w:link w:val="ac"/>
    <w:rsid w:val="00303DED"/>
    <w:rPr>
      <w:rFonts w:ascii="Century" w:eastAsia="ＭＳ 明朝" w:hAnsi="Century" w:cs="Times New Roman"/>
      <w14:ligatures w14:val="none"/>
    </w:rPr>
  </w:style>
  <w:style w:type="paragraph" w:styleId="ae">
    <w:name w:val="footer"/>
    <w:basedOn w:val="a"/>
    <w:link w:val="af"/>
    <w:rsid w:val="00303DED"/>
    <w:pPr>
      <w:tabs>
        <w:tab w:val="center" w:pos="4252"/>
        <w:tab w:val="right" w:pos="8504"/>
      </w:tabs>
      <w:snapToGrid w:val="0"/>
    </w:pPr>
  </w:style>
  <w:style w:type="character" w:customStyle="1" w:styleId="af">
    <w:name w:val="フッター (文字)"/>
    <w:basedOn w:val="a0"/>
    <w:link w:val="ae"/>
    <w:rsid w:val="00303DED"/>
    <w:rPr>
      <w:rFonts w:ascii="Century" w:eastAsia="ＭＳ 明朝" w:hAnsi="Century" w:cs="Times New Roman"/>
      <w14:ligatures w14:val="none"/>
    </w:rPr>
  </w:style>
  <w:style w:type="character" w:styleId="af0">
    <w:name w:val="Hyperlink"/>
    <w:basedOn w:val="a0"/>
    <w:uiPriority w:val="99"/>
    <w:unhideWhenUsed/>
    <w:rsid w:val="00577FAB"/>
    <w:rPr>
      <w:color w:val="467886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577FA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ecode-labs.tech/" TargetMode="External"/><Relationship Id="rId21" Type="http://schemas.openxmlformats.org/officeDocument/2006/relationships/hyperlink" Target="https://recode-labs.tech/" TargetMode="External"/><Relationship Id="rId42" Type="http://schemas.openxmlformats.org/officeDocument/2006/relationships/hyperlink" Target="https://recode-labs.tech/" TargetMode="External"/><Relationship Id="rId63" Type="http://schemas.openxmlformats.org/officeDocument/2006/relationships/hyperlink" Target="https://recode-labs.tech/" TargetMode="External"/><Relationship Id="rId84" Type="http://schemas.openxmlformats.org/officeDocument/2006/relationships/hyperlink" Target="https://recode-labs.tech/" TargetMode="External"/><Relationship Id="rId138" Type="http://schemas.openxmlformats.org/officeDocument/2006/relationships/hyperlink" Target="https://recode-labs.tech/" TargetMode="External"/><Relationship Id="rId159" Type="http://schemas.openxmlformats.org/officeDocument/2006/relationships/hyperlink" Target="https://recode-labs.tech/" TargetMode="External"/><Relationship Id="rId170" Type="http://schemas.openxmlformats.org/officeDocument/2006/relationships/header" Target="header55.xml"/><Relationship Id="rId191" Type="http://schemas.openxmlformats.org/officeDocument/2006/relationships/header" Target="header62.xml"/><Relationship Id="rId205" Type="http://schemas.openxmlformats.org/officeDocument/2006/relationships/hyperlink" Target="https://recode-labs.tech/" TargetMode="External"/><Relationship Id="rId226" Type="http://schemas.openxmlformats.org/officeDocument/2006/relationships/hyperlink" Target="https://recode-labs.tech/" TargetMode="External"/><Relationship Id="rId107" Type="http://schemas.openxmlformats.org/officeDocument/2006/relationships/header" Target="header34.xml"/><Relationship Id="rId11" Type="http://schemas.openxmlformats.org/officeDocument/2006/relationships/header" Target="header2.xml"/><Relationship Id="rId32" Type="http://schemas.openxmlformats.org/officeDocument/2006/relationships/header" Target="header9.xml"/><Relationship Id="rId53" Type="http://schemas.openxmlformats.org/officeDocument/2006/relationships/header" Target="header16.xml"/><Relationship Id="rId74" Type="http://schemas.openxmlformats.org/officeDocument/2006/relationships/header" Target="header23.xml"/><Relationship Id="rId128" Type="http://schemas.openxmlformats.org/officeDocument/2006/relationships/header" Target="header41.xml"/><Relationship Id="rId149" Type="http://schemas.openxmlformats.org/officeDocument/2006/relationships/header" Target="header48.xml"/><Relationship Id="rId5" Type="http://schemas.openxmlformats.org/officeDocument/2006/relationships/endnotes" Target="endnotes.xml"/><Relationship Id="rId95" Type="http://schemas.openxmlformats.org/officeDocument/2006/relationships/header" Target="header30.xml"/><Relationship Id="rId160" Type="http://schemas.openxmlformats.org/officeDocument/2006/relationships/hyperlink" Target="https://recode-labs.tech/" TargetMode="External"/><Relationship Id="rId181" Type="http://schemas.openxmlformats.org/officeDocument/2006/relationships/hyperlink" Target="https://recode-labs.tech/" TargetMode="External"/><Relationship Id="rId216" Type="http://schemas.openxmlformats.org/officeDocument/2006/relationships/hyperlink" Target="https://recode-labs.tech/" TargetMode="External"/><Relationship Id="rId22" Type="http://schemas.openxmlformats.org/officeDocument/2006/relationships/hyperlink" Target="https://recode-labs.tech/" TargetMode="External"/><Relationship Id="rId43" Type="http://schemas.openxmlformats.org/officeDocument/2006/relationships/hyperlink" Target="https://recode-labs.tech/" TargetMode="External"/><Relationship Id="rId64" Type="http://schemas.openxmlformats.org/officeDocument/2006/relationships/hyperlink" Target="https://recode-labs.tech/" TargetMode="External"/><Relationship Id="rId118" Type="http://schemas.openxmlformats.org/officeDocument/2006/relationships/hyperlink" Target="https://recode-labs.tech/" TargetMode="External"/><Relationship Id="rId139" Type="http://schemas.openxmlformats.org/officeDocument/2006/relationships/hyperlink" Target="https://recode-labs.tech/" TargetMode="External"/><Relationship Id="rId85" Type="http://schemas.openxmlformats.org/officeDocument/2006/relationships/hyperlink" Target="https://recode-labs.tech/" TargetMode="External"/><Relationship Id="rId150" Type="http://schemas.openxmlformats.org/officeDocument/2006/relationships/hyperlink" Target="https://recode-labs.tech/" TargetMode="External"/><Relationship Id="rId171" Type="http://schemas.openxmlformats.org/officeDocument/2006/relationships/hyperlink" Target="https://recode-labs.tech/" TargetMode="External"/><Relationship Id="rId192" Type="http://schemas.openxmlformats.org/officeDocument/2006/relationships/hyperlink" Target="https://recode-labs.tech/" TargetMode="External"/><Relationship Id="rId206" Type="http://schemas.openxmlformats.org/officeDocument/2006/relationships/header" Target="header67.xml"/><Relationship Id="rId227" Type="http://schemas.openxmlformats.org/officeDocument/2006/relationships/header" Target="header74.xml"/><Relationship Id="rId12" Type="http://schemas.openxmlformats.org/officeDocument/2006/relationships/hyperlink" Target="https://recode-labs.tech/" TargetMode="External"/><Relationship Id="rId33" Type="http://schemas.openxmlformats.org/officeDocument/2006/relationships/hyperlink" Target="https://recode-labs.tech/" TargetMode="External"/><Relationship Id="rId108" Type="http://schemas.openxmlformats.org/officeDocument/2006/relationships/hyperlink" Target="https://recode-labs.tech/" TargetMode="External"/><Relationship Id="rId129" Type="http://schemas.openxmlformats.org/officeDocument/2006/relationships/hyperlink" Target="https://recode-labs.tech/" TargetMode="External"/><Relationship Id="rId54" Type="http://schemas.openxmlformats.org/officeDocument/2006/relationships/hyperlink" Target="https://recode-labs.tech/" TargetMode="External"/><Relationship Id="rId75" Type="http://schemas.openxmlformats.org/officeDocument/2006/relationships/hyperlink" Target="https://recode-labs.tech/" TargetMode="External"/><Relationship Id="rId96" Type="http://schemas.openxmlformats.org/officeDocument/2006/relationships/hyperlink" Target="https://recode-labs.tech/" TargetMode="External"/><Relationship Id="rId140" Type="http://schemas.openxmlformats.org/officeDocument/2006/relationships/header" Target="header45.xml"/><Relationship Id="rId161" Type="http://schemas.openxmlformats.org/officeDocument/2006/relationships/header" Target="header52.xml"/><Relationship Id="rId182" Type="http://schemas.openxmlformats.org/officeDocument/2006/relationships/header" Target="header59.xml"/><Relationship Id="rId217" Type="http://schemas.openxmlformats.org/officeDocument/2006/relationships/hyperlink" Target="https://recode-labs.tech/" TargetMode="External"/><Relationship Id="rId6" Type="http://schemas.openxmlformats.org/officeDocument/2006/relationships/header" Target="header1.xml"/><Relationship Id="rId23" Type="http://schemas.openxmlformats.org/officeDocument/2006/relationships/header" Target="header6.xml"/><Relationship Id="rId119" Type="http://schemas.openxmlformats.org/officeDocument/2006/relationships/header" Target="header38.xml"/><Relationship Id="rId44" Type="http://schemas.openxmlformats.org/officeDocument/2006/relationships/header" Target="header13.xml"/><Relationship Id="rId65" Type="http://schemas.openxmlformats.org/officeDocument/2006/relationships/header" Target="header20.xml"/><Relationship Id="rId86" Type="http://schemas.openxmlformats.org/officeDocument/2006/relationships/header" Target="header27.xml"/><Relationship Id="rId130" Type="http://schemas.openxmlformats.org/officeDocument/2006/relationships/hyperlink" Target="https://recode-labs.tech/" TargetMode="External"/><Relationship Id="rId151" Type="http://schemas.openxmlformats.org/officeDocument/2006/relationships/hyperlink" Target="https://recode-labs.tech/" TargetMode="External"/><Relationship Id="rId172" Type="http://schemas.openxmlformats.org/officeDocument/2006/relationships/hyperlink" Target="https://recode-labs.tech/" TargetMode="External"/><Relationship Id="rId193" Type="http://schemas.openxmlformats.org/officeDocument/2006/relationships/hyperlink" Target="https://recode-labs.tech/" TargetMode="External"/><Relationship Id="rId207" Type="http://schemas.openxmlformats.org/officeDocument/2006/relationships/hyperlink" Target="https://recode-labs.tech/" TargetMode="External"/><Relationship Id="rId228" Type="http://schemas.openxmlformats.org/officeDocument/2006/relationships/hyperlink" Target="https://recode-labs.tech/" TargetMode="External"/><Relationship Id="rId13" Type="http://schemas.openxmlformats.org/officeDocument/2006/relationships/hyperlink" Target="https://recode-labs.tech/" TargetMode="External"/><Relationship Id="rId109" Type="http://schemas.openxmlformats.org/officeDocument/2006/relationships/hyperlink" Target="https://recode-labs.tech/" TargetMode="External"/><Relationship Id="rId34" Type="http://schemas.openxmlformats.org/officeDocument/2006/relationships/hyperlink" Target="https://recode-labs.tech/" TargetMode="External"/><Relationship Id="rId55" Type="http://schemas.openxmlformats.org/officeDocument/2006/relationships/hyperlink" Target="https://recode-labs.tech/" TargetMode="External"/><Relationship Id="rId76" Type="http://schemas.openxmlformats.org/officeDocument/2006/relationships/hyperlink" Target="https://recode-labs.tech/" TargetMode="External"/><Relationship Id="rId97" Type="http://schemas.openxmlformats.org/officeDocument/2006/relationships/hyperlink" Target="https://recode-labs.tech/" TargetMode="External"/><Relationship Id="rId120" Type="http://schemas.openxmlformats.org/officeDocument/2006/relationships/hyperlink" Target="https://recode-labs.tech/" TargetMode="External"/><Relationship Id="rId141" Type="http://schemas.openxmlformats.org/officeDocument/2006/relationships/hyperlink" Target="https://recode-labs.tech/" TargetMode="External"/><Relationship Id="rId7" Type="http://schemas.openxmlformats.org/officeDocument/2006/relationships/hyperlink" Target="https://recode-labs.tech/" TargetMode="External"/><Relationship Id="rId162" Type="http://schemas.openxmlformats.org/officeDocument/2006/relationships/hyperlink" Target="https://recode-labs.tech/" TargetMode="External"/><Relationship Id="rId183" Type="http://schemas.openxmlformats.org/officeDocument/2006/relationships/hyperlink" Target="https://recode-labs.tech/" TargetMode="External"/><Relationship Id="rId218" Type="http://schemas.openxmlformats.org/officeDocument/2006/relationships/header" Target="header71.xml"/><Relationship Id="rId24" Type="http://schemas.openxmlformats.org/officeDocument/2006/relationships/hyperlink" Target="https://recode-labs.tech/" TargetMode="External"/><Relationship Id="rId45" Type="http://schemas.openxmlformats.org/officeDocument/2006/relationships/hyperlink" Target="https://recode-labs.tech/" TargetMode="External"/><Relationship Id="rId66" Type="http://schemas.openxmlformats.org/officeDocument/2006/relationships/hyperlink" Target="https://recode-labs.tech/" TargetMode="External"/><Relationship Id="rId87" Type="http://schemas.openxmlformats.org/officeDocument/2006/relationships/hyperlink" Target="https://recode-labs.tech/" TargetMode="External"/><Relationship Id="rId110" Type="http://schemas.openxmlformats.org/officeDocument/2006/relationships/header" Target="header35.xml"/><Relationship Id="rId131" Type="http://schemas.openxmlformats.org/officeDocument/2006/relationships/header" Target="header42.xml"/><Relationship Id="rId152" Type="http://schemas.openxmlformats.org/officeDocument/2006/relationships/header" Target="header49.xml"/><Relationship Id="rId173" Type="http://schemas.openxmlformats.org/officeDocument/2006/relationships/header" Target="header56.xml"/><Relationship Id="rId194" Type="http://schemas.openxmlformats.org/officeDocument/2006/relationships/header" Target="header63.xml"/><Relationship Id="rId208" Type="http://schemas.openxmlformats.org/officeDocument/2006/relationships/hyperlink" Target="https://recode-labs.tech/" TargetMode="External"/><Relationship Id="rId229" Type="http://schemas.openxmlformats.org/officeDocument/2006/relationships/hyperlink" Target="https://recode-labs.tech/" TargetMode="External"/><Relationship Id="rId14" Type="http://schemas.openxmlformats.org/officeDocument/2006/relationships/header" Target="header3.xml"/><Relationship Id="rId35" Type="http://schemas.openxmlformats.org/officeDocument/2006/relationships/header" Target="header10.xml"/><Relationship Id="rId56" Type="http://schemas.openxmlformats.org/officeDocument/2006/relationships/header" Target="header17.xml"/><Relationship Id="rId77" Type="http://schemas.openxmlformats.org/officeDocument/2006/relationships/header" Target="header24.xml"/><Relationship Id="rId100" Type="http://schemas.openxmlformats.org/officeDocument/2006/relationships/hyperlink" Target="https://recode-labs.tech/" TargetMode="External"/><Relationship Id="rId8" Type="http://schemas.openxmlformats.org/officeDocument/2006/relationships/hyperlink" Target="https://recode-labs.tech/" TargetMode="External"/><Relationship Id="rId98" Type="http://schemas.openxmlformats.org/officeDocument/2006/relationships/header" Target="header31.xml"/><Relationship Id="rId121" Type="http://schemas.openxmlformats.org/officeDocument/2006/relationships/hyperlink" Target="https://recode-labs.tech/" TargetMode="External"/><Relationship Id="rId142" Type="http://schemas.openxmlformats.org/officeDocument/2006/relationships/hyperlink" Target="https://recode-labs.tech/" TargetMode="External"/><Relationship Id="rId163" Type="http://schemas.openxmlformats.org/officeDocument/2006/relationships/hyperlink" Target="https://recode-labs.tech/" TargetMode="External"/><Relationship Id="rId184" Type="http://schemas.openxmlformats.org/officeDocument/2006/relationships/hyperlink" Target="https://recode-labs.tech/" TargetMode="External"/><Relationship Id="rId219" Type="http://schemas.openxmlformats.org/officeDocument/2006/relationships/hyperlink" Target="https://recode-labs.tech/" TargetMode="External"/><Relationship Id="rId230" Type="http://schemas.openxmlformats.org/officeDocument/2006/relationships/header" Target="header75.xml"/><Relationship Id="rId25" Type="http://schemas.openxmlformats.org/officeDocument/2006/relationships/hyperlink" Target="https://recode-labs.tech/" TargetMode="External"/><Relationship Id="rId46" Type="http://schemas.openxmlformats.org/officeDocument/2006/relationships/hyperlink" Target="https://recode-labs.tech/" TargetMode="External"/><Relationship Id="rId67" Type="http://schemas.openxmlformats.org/officeDocument/2006/relationships/hyperlink" Target="https://recode-labs.tech/" TargetMode="External"/><Relationship Id="rId116" Type="http://schemas.openxmlformats.org/officeDocument/2006/relationships/header" Target="header37.xml"/><Relationship Id="rId137" Type="http://schemas.openxmlformats.org/officeDocument/2006/relationships/header" Target="header44.xml"/><Relationship Id="rId158" Type="http://schemas.openxmlformats.org/officeDocument/2006/relationships/header" Target="header51.xml"/><Relationship Id="rId20" Type="http://schemas.openxmlformats.org/officeDocument/2006/relationships/header" Target="header5.xml"/><Relationship Id="rId41" Type="http://schemas.openxmlformats.org/officeDocument/2006/relationships/header" Target="header12.xml"/><Relationship Id="rId62" Type="http://schemas.openxmlformats.org/officeDocument/2006/relationships/header" Target="header19.xml"/><Relationship Id="rId83" Type="http://schemas.openxmlformats.org/officeDocument/2006/relationships/header" Target="header26.xml"/><Relationship Id="rId88" Type="http://schemas.openxmlformats.org/officeDocument/2006/relationships/hyperlink" Target="https://recode-labs.tech/" TargetMode="External"/><Relationship Id="rId111" Type="http://schemas.openxmlformats.org/officeDocument/2006/relationships/hyperlink" Target="https://recode-labs.tech/" TargetMode="External"/><Relationship Id="rId132" Type="http://schemas.openxmlformats.org/officeDocument/2006/relationships/hyperlink" Target="https://recode-labs.tech/" TargetMode="External"/><Relationship Id="rId153" Type="http://schemas.openxmlformats.org/officeDocument/2006/relationships/hyperlink" Target="https://recode-labs.tech/" TargetMode="External"/><Relationship Id="rId174" Type="http://schemas.openxmlformats.org/officeDocument/2006/relationships/hyperlink" Target="https://recode-labs.tech/" TargetMode="External"/><Relationship Id="rId179" Type="http://schemas.openxmlformats.org/officeDocument/2006/relationships/header" Target="header58.xml"/><Relationship Id="rId195" Type="http://schemas.openxmlformats.org/officeDocument/2006/relationships/hyperlink" Target="https://recode-labs.tech/" TargetMode="External"/><Relationship Id="rId209" Type="http://schemas.openxmlformats.org/officeDocument/2006/relationships/header" Target="header68.xml"/><Relationship Id="rId190" Type="http://schemas.openxmlformats.org/officeDocument/2006/relationships/hyperlink" Target="https://recode-labs.tech/" TargetMode="External"/><Relationship Id="rId204" Type="http://schemas.openxmlformats.org/officeDocument/2006/relationships/hyperlink" Target="https://recode-labs.tech/" TargetMode="External"/><Relationship Id="rId220" Type="http://schemas.openxmlformats.org/officeDocument/2006/relationships/hyperlink" Target="https://recode-labs.tech/" TargetMode="External"/><Relationship Id="rId225" Type="http://schemas.openxmlformats.org/officeDocument/2006/relationships/hyperlink" Target="https://recode-labs.tech/" TargetMode="External"/><Relationship Id="rId15" Type="http://schemas.openxmlformats.org/officeDocument/2006/relationships/hyperlink" Target="https://recode-labs.tech/" TargetMode="External"/><Relationship Id="rId36" Type="http://schemas.openxmlformats.org/officeDocument/2006/relationships/hyperlink" Target="https://recode-labs.tech/" TargetMode="External"/><Relationship Id="rId57" Type="http://schemas.openxmlformats.org/officeDocument/2006/relationships/hyperlink" Target="https://recode-labs.tech/" TargetMode="External"/><Relationship Id="rId106" Type="http://schemas.openxmlformats.org/officeDocument/2006/relationships/hyperlink" Target="https://recode-labs.tech/" TargetMode="External"/><Relationship Id="rId127" Type="http://schemas.openxmlformats.org/officeDocument/2006/relationships/hyperlink" Target="https://recode-labs.tech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recode-labs.tech/" TargetMode="External"/><Relationship Id="rId52" Type="http://schemas.openxmlformats.org/officeDocument/2006/relationships/hyperlink" Target="https://recode-labs.tech/" TargetMode="External"/><Relationship Id="rId73" Type="http://schemas.openxmlformats.org/officeDocument/2006/relationships/hyperlink" Target="https://recode-labs.tech/" TargetMode="External"/><Relationship Id="rId78" Type="http://schemas.openxmlformats.org/officeDocument/2006/relationships/hyperlink" Target="https://recode-labs.tech/" TargetMode="External"/><Relationship Id="rId94" Type="http://schemas.openxmlformats.org/officeDocument/2006/relationships/hyperlink" Target="https://recode-labs.tech/" TargetMode="External"/><Relationship Id="rId99" Type="http://schemas.openxmlformats.org/officeDocument/2006/relationships/hyperlink" Target="https://recode-labs.tech/" TargetMode="External"/><Relationship Id="rId101" Type="http://schemas.openxmlformats.org/officeDocument/2006/relationships/header" Target="header32.xml"/><Relationship Id="rId122" Type="http://schemas.openxmlformats.org/officeDocument/2006/relationships/header" Target="header39.xml"/><Relationship Id="rId143" Type="http://schemas.openxmlformats.org/officeDocument/2006/relationships/header" Target="header46.xml"/><Relationship Id="rId148" Type="http://schemas.openxmlformats.org/officeDocument/2006/relationships/hyperlink" Target="https://recode-labs.tech/" TargetMode="External"/><Relationship Id="rId164" Type="http://schemas.openxmlformats.org/officeDocument/2006/relationships/header" Target="header53.xml"/><Relationship Id="rId169" Type="http://schemas.openxmlformats.org/officeDocument/2006/relationships/hyperlink" Target="https://recode-labs.tech/" TargetMode="External"/><Relationship Id="rId185" Type="http://schemas.openxmlformats.org/officeDocument/2006/relationships/header" Target="header60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80" Type="http://schemas.openxmlformats.org/officeDocument/2006/relationships/hyperlink" Target="https://recode-labs.tech/" TargetMode="External"/><Relationship Id="rId210" Type="http://schemas.openxmlformats.org/officeDocument/2006/relationships/hyperlink" Target="https://recode-labs.tech/" TargetMode="External"/><Relationship Id="rId215" Type="http://schemas.openxmlformats.org/officeDocument/2006/relationships/header" Target="header70.xml"/><Relationship Id="rId26" Type="http://schemas.openxmlformats.org/officeDocument/2006/relationships/header" Target="header7.xml"/><Relationship Id="rId231" Type="http://schemas.openxmlformats.org/officeDocument/2006/relationships/fontTable" Target="fontTable.xml"/><Relationship Id="rId47" Type="http://schemas.openxmlformats.org/officeDocument/2006/relationships/header" Target="header14.xml"/><Relationship Id="rId68" Type="http://schemas.openxmlformats.org/officeDocument/2006/relationships/header" Target="header21.xml"/><Relationship Id="rId89" Type="http://schemas.openxmlformats.org/officeDocument/2006/relationships/header" Target="header28.xml"/><Relationship Id="rId112" Type="http://schemas.openxmlformats.org/officeDocument/2006/relationships/hyperlink" Target="https://recode-labs.tech/" TargetMode="External"/><Relationship Id="rId133" Type="http://schemas.openxmlformats.org/officeDocument/2006/relationships/hyperlink" Target="https://recode-labs.tech/" TargetMode="External"/><Relationship Id="rId154" Type="http://schemas.openxmlformats.org/officeDocument/2006/relationships/hyperlink" Target="https://recode-labs.tech/" TargetMode="External"/><Relationship Id="rId175" Type="http://schemas.openxmlformats.org/officeDocument/2006/relationships/hyperlink" Target="https://recode-labs.tech/" TargetMode="External"/><Relationship Id="rId196" Type="http://schemas.openxmlformats.org/officeDocument/2006/relationships/hyperlink" Target="https://recode-labs.tech/" TargetMode="External"/><Relationship Id="rId200" Type="http://schemas.openxmlformats.org/officeDocument/2006/relationships/header" Target="header65.xml"/><Relationship Id="rId16" Type="http://schemas.openxmlformats.org/officeDocument/2006/relationships/hyperlink" Target="https://recode-labs.tech/" TargetMode="External"/><Relationship Id="rId221" Type="http://schemas.openxmlformats.org/officeDocument/2006/relationships/header" Target="header72.xml"/><Relationship Id="rId37" Type="http://schemas.openxmlformats.org/officeDocument/2006/relationships/hyperlink" Target="https://recode-labs.tech/" TargetMode="External"/><Relationship Id="rId58" Type="http://schemas.openxmlformats.org/officeDocument/2006/relationships/hyperlink" Target="https://recode-labs.tech/" TargetMode="External"/><Relationship Id="rId79" Type="http://schemas.openxmlformats.org/officeDocument/2006/relationships/hyperlink" Target="https://recode-labs.tech/" TargetMode="External"/><Relationship Id="rId102" Type="http://schemas.openxmlformats.org/officeDocument/2006/relationships/hyperlink" Target="https://recode-labs.tech/" TargetMode="External"/><Relationship Id="rId123" Type="http://schemas.openxmlformats.org/officeDocument/2006/relationships/hyperlink" Target="https://recode-labs.tech/" TargetMode="External"/><Relationship Id="rId144" Type="http://schemas.openxmlformats.org/officeDocument/2006/relationships/hyperlink" Target="https://recode-labs.tech/" TargetMode="External"/><Relationship Id="rId90" Type="http://schemas.openxmlformats.org/officeDocument/2006/relationships/hyperlink" Target="https://recode-labs.tech/" TargetMode="External"/><Relationship Id="rId165" Type="http://schemas.openxmlformats.org/officeDocument/2006/relationships/hyperlink" Target="https://recode-labs.tech/" TargetMode="External"/><Relationship Id="rId186" Type="http://schemas.openxmlformats.org/officeDocument/2006/relationships/hyperlink" Target="https://recode-labs.tech/" TargetMode="External"/><Relationship Id="rId211" Type="http://schemas.openxmlformats.org/officeDocument/2006/relationships/hyperlink" Target="https://recode-labs.tech/" TargetMode="External"/><Relationship Id="rId232" Type="http://schemas.openxmlformats.org/officeDocument/2006/relationships/theme" Target="theme/theme1.xml"/><Relationship Id="rId27" Type="http://schemas.openxmlformats.org/officeDocument/2006/relationships/hyperlink" Target="https://recode-labs.tech/" TargetMode="External"/><Relationship Id="rId48" Type="http://schemas.openxmlformats.org/officeDocument/2006/relationships/hyperlink" Target="https://recode-labs.tech/" TargetMode="External"/><Relationship Id="rId69" Type="http://schemas.openxmlformats.org/officeDocument/2006/relationships/hyperlink" Target="https://recode-labs.tech/" TargetMode="External"/><Relationship Id="rId113" Type="http://schemas.openxmlformats.org/officeDocument/2006/relationships/header" Target="header36.xml"/><Relationship Id="rId134" Type="http://schemas.openxmlformats.org/officeDocument/2006/relationships/header" Target="header43.xml"/><Relationship Id="rId80" Type="http://schemas.openxmlformats.org/officeDocument/2006/relationships/header" Target="header25.xml"/><Relationship Id="rId155" Type="http://schemas.openxmlformats.org/officeDocument/2006/relationships/header" Target="header50.xml"/><Relationship Id="rId176" Type="http://schemas.openxmlformats.org/officeDocument/2006/relationships/header" Target="header57.xml"/><Relationship Id="rId197" Type="http://schemas.openxmlformats.org/officeDocument/2006/relationships/header" Target="header64.xml"/><Relationship Id="rId201" Type="http://schemas.openxmlformats.org/officeDocument/2006/relationships/hyperlink" Target="https://recode-labs.tech/" TargetMode="External"/><Relationship Id="rId222" Type="http://schemas.openxmlformats.org/officeDocument/2006/relationships/hyperlink" Target="https://recode-labs.tech/" TargetMode="External"/><Relationship Id="rId17" Type="http://schemas.openxmlformats.org/officeDocument/2006/relationships/header" Target="header4.xml"/><Relationship Id="rId38" Type="http://schemas.openxmlformats.org/officeDocument/2006/relationships/header" Target="header11.xml"/><Relationship Id="rId59" Type="http://schemas.openxmlformats.org/officeDocument/2006/relationships/header" Target="header18.xml"/><Relationship Id="rId103" Type="http://schemas.openxmlformats.org/officeDocument/2006/relationships/hyperlink" Target="https://recode-labs.tech/" TargetMode="External"/><Relationship Id="rId124" Type="http://schemas.openxmlformats.org/officeDocument/2006/relationships/hyperlink" Target="https://recode-labs.tech/" TargetMode="External"/><Relationship Id="rId70" Type="http://schemas.openxmlformats.org/officeDocument/2006/relationships/hyperlink" Target="https://recode-labs.tech/" TargetMode="External"/><Relationship Id="rId91" Type="http://schemas.openxmlformats.org/officeDocument/2006/relationships/hyperlink" Target="https://recode-labs.tech/" TargetMode="External"/><Relationship Id="rId145" Type="http://schemas.openxmlformats.org/officeDocument/2006/relationships/hyperlink" Target="https://recode-labs.tech/" TargetMode="External"/><Relationship Id="rId166" Type="http://schemas.openxmlformats.org/officeDocument/2006/relationships/hyperlink" Target="https://recode-labs.tech/" TargetMode="External"/><Relationship Id="rId187" Type="http://schemas.openxmlformats.org/officeDocument/2006/relationships/hyperlink" Target="https://recode-labs.tech/" TargetMode="External"/><Relationship Id="rId1" Type="http://schemas.openxmlformats.org/officeDocument/2006/relationships/styles" Target="styles.xml"/><Relationship Id="rId212" Type="http://schemas.openxmlformats.org/officeDocument/2006/relationships/header" Target="header69.xml"/><Relationship Id="rId28" Type="http://schemas.openxmlformats.org/officeDocument/2006/relationships/hyperlink" Target="https://recode-labs.tech/" TargetMode="External"/><Relationship Id="rId49" Type="http://schemas.openxmlformats.org/officeDocument/2006/relationships/hyperlink" Target="https://recode-labs.tech/" TargetMode="External"/><Relationship Id="rId114" Type="http://schemas.openxmlformats.org/officeDocument/2006/relationships/hyperlink" Target="https://recode-labs.tech/" TargetMode="External"/><Relationship Id="rId60" Type="http://schemas.openxmlformats.org/officeDocument/2006/relationships/hyperlink" Target="https://recode-labs.tech/" TargetMode="External"/><Relationship Id="rId81" Type="http://schemas.openxmlformats.org/officeDocument/2006/relationships/hyperlink" Target="https://recode-labs.tech/" TargetMode="External"/><Relationship Id="rId135" Type="http://schemas.openxmlformats.org/officeDocument/2006/relationships/hyperlink" Target="https://recode-labs.tech/" TargetMode="External"/><Relationship Id="rId156" Type="http://schemas.openxmlformats.org/officeDocument/2006/relationships/hyperlink" Target="https://recode-labs.tech/" TargetMode="External"/><Relationship Id="rId177" Type="http://schemas.openxmlformats.org/officeDocument/2006/relationships/hyperlink" Target="https://recode-labs.tech/" TargetMode="External"/><Relationship Id="rId198" Type="http://schemas.openxmlformats.org/officeDocument/2006/relationships/hyperlink" Target="https://recode-labs.tech/" TargetMode="External"/><Relationship Id="rId202" Type="http://schemas.openxmlformats.org/officeDocument/2006/relationships/hyperlink" Target="https://recode-labs.tech/" TargetMode="External"/><Relationship Id="rId223" Type="http://schemas.openxmlformats.org/officeDocument/2006/relationships/hyperlink" Target="https://recode-labs.tech/" TargetMode="External"/><Relationship Id="rId18" Type="http://schemas.openxmlformats.org/officeDocument/2006/relationships/hyperlink" Target="https://recode-labs.tech/" TargetMode="External"/><Relationship Id="rId39" Type="http://schemas.openxmlformats.org/officeDocument/2006/relationships/hyperlink" Target="https://recode-labs.tech/" TargetMode="External"/><Relationship Id="rId50" Type="http://schemas.openxmlformats.org/officeDocument/2006/relationships/header" Target="header15.xml"/><Relationship Id="rId104" Type="http://schemas.openxmlformats.org/officeDocument/2006/relationships/header" Target="header33.xml"/><Relationship Id="rId125" Type="http://schemas.openxmlformats.org/officeDocument/2006/relationships/header" Target="header40.xml"/><Relationship Id="rId146" Type="http://schemas.openxmlformats.org/officeDocument/2006/relationships/header" Target="header47.xml"/><Relationship Id="rId167" Type="http://schemas.openxmlformats.org/officeDocument/2006/relationships/header" Target="header54.xml"/><Relationship Id="rId188" Type="http://schemas.openxmlformats.org/officeDocument/2006/relationships/header" Target="header61.xml"/><Relationship Id="rId71" Type="http://schemas.openxmlformats.org/officeDocument/2006/relationships/header" Target="header22.xml"/><Relationship Id="rId92" Type="http://schemas.openxmlformats.org/officeDocument/2006/relationships/header" Target="header29.xml"/><Relationship Id="rId213" Type="http://schemas.openxmlformats.org/officeDocument/2006/relationships/hyperlink" Target="https://recode-labs.tech/" TargetMode="External"/><Relationship Id="rId2" Type="http://schemas.openxmlformats.org/officeDocument/2006/relationships/settings" Target="settings.xml"/><Relationship Id="rId29" Type="http://schemas.openxmlformats.org/officeDocument/2006/relationships/header" Target="header8.xml"/><Relationship Id="rId40" Type="http://schemas.openxmlformats.org/officeDocument/2006/relationships/hyperlink" Target="https://recode-labs.tech/" TargetMode="External"/><Relationship Id="rId115" Type="http://schemas.openxmlformats.org/officeDocument/2006/relationships/hyperlink" Target="https://recode-labs.tech/" TargetMode="External"/><Relationship Id="rId136" Type="http://schemas.openxmlformats.org/officeDocument/2006/relationships/hyperlink" Target="https://recode-labs.tech/" TargetMode="External"/><Relationship Id="rId157" Type="http://schemas.openxmlformats.org/officeDocument/2006/relationships/hyperlink" Target="https://recode-labs.tech/" TargetMode="External"/><Relationship Id="rId178" Type="http://schemas.openxmlformats.org/officeDocument/2006/relationships/hyperlink" Target="https://recode-labs.tech/" TargetMode="External"/><Relationship Id="rId61" Type="http://schemas.openxmlformats.org/officeDocument/2006/relationships/hyperlink" Target="https://recode-labs.tech/" TargetMode="External"/><Relationship Id="rId82" Type="http://schemas.openxmlformats.org/officeDocument/2006/relationships/hyperlink" Target="https://recode-labs.tech/" TargetMode="External"/><Relationship Id="rId199" Type="http://schemas.openxmlformats.org/officeDocument/2006/relationships/hyperlink" Target="https://recode-labs.tech/" TargetMode="External"/><Relationship Id="rId203" Type="http://schemas.openxmlformats.org/officeDocument/2006/relationships/header" Target="header66.xml"/><Relationship Id="rId19" Type="http://schemas.openxmlformats.org/officeDocument/2006/relationships/hyperlink" Target="https://recode-labs.tech/" TargetMode="External"/><Relationship Id="rId224" Type="http://schemas.openxmlformats.org/officeDocument/2006/relationships/header" Target="header73.xml"/><Relationship Id="rId30" Type="http://schemas.openxmlformats.org/officeDocument/2006/relationships/hyperlink" Target="https://recode-labs.tech/" TargetMode="External"/><Relationship Id="rId105" Type="http://schemas.openxmlformats.org/officeDocument/2006/relationships/hyperlink" Target="https://recode-labs.tech/" TargetMode="External"/><Relationship Id="rId126" Type="http://schemas.openxmlformats.org/officeDocument/2006/relationships/hyperlink" Target="https://recode-labs.tech/" TargetMode="External"/><Relationship Id="rId147" Type="http://schemas.openxmlformats.org/officeDocument/2006/relationships/hyperlink" Target="https://recode-labs.tech/" TargetMode="External"/><Relationship Id="rId168" Type="http://schemas.openxmlformats.org/officeDocument/2006/relationships/hyperlink" Target="https://recode-labs.tech/" TargetMode="External"/><Relationship Id="rId51" Type="http://schemas.openxmlformats.org/officeDocument/2006/relationships/hyperlink" Target="https://recode-labs.tech/" TargetMode="External"/><Relationship Id="rId72" Type="http://schemas.openxmlformats.org/officeDocument/2006/relationships/hyperlink" Target="https://recode-labs.tech/" TargetMode="External"/><Relationship Id="rId93" Type="http://schemas.openxmlformats.org/officeDocument/2006/relationships/hyperlink" Target="https://recode-labs.tech/" TargetMode="External"/><Relationship Id="rId189" Type="http://schemas.openxmlformats.org/officeDocument/2006/relationships/hyperlink" Target="https://recode-labs.tech/" TargetMode="External"/><Relationship Id="rId3" Type="http://schemas.openxmlformats.org/officeDocument/2006/relationships/webSettings" Target="webSettings.xml"/><Relationship Id="rId214" Type="http://schemas.openxmlformats.org/officeDocument/2006/relationships/hyperlink" Target="https://recode-labs.tech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41\POSTCARD20.WIZ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POSTCARD20</Template>
  <TotalTime>5</TotalTime>
  <Pages>74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Susumu Funaki</dc:creator>
  <cp:keywords/>
  <dc:description/>
  <cp:lastModifiedBy>Susumu Funaki</cp:lastModifiedBy>
  <cp:revision>1</cp:revision>
  <cp:lastPrinted>2025-04-15T00:54:00Z</cp:lastPrinted>
  <dcterms:created xsi:type="dcterms:W3CDTF">2025-04-15T00:57:00Z</dcterms:created>
  <dcterms:modified xsi:type="dcterms:W3CDTF">2025-04-15T01:02:00Z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izardSucceeded">
    <vt:i4>1</vt:i4>
  </property>
  <property fmtid="{D5CDD505-2E9C-101B-9397-08002B2CF9AE}" pid="3" name="RcpntHNum">
    <vt:i4>1</vt:i4>
  </property>
  <property fmtid="{D5CDD505-2E9C-101B-9397-08002B2CF9AE}" pid="4" name="SenderHNum">
    <vt:i4>1</vt:i4>
  </property>
</Properties>
</file>